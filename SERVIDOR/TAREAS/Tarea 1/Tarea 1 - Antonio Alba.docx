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2F0C6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C5FD234" wp14:editId="331007D5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1C539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0909426F" wp14:editId="43465DD0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04427A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3ABA6A2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D89C4F5" wp14:editId="2955E763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8F4A84" w14:textId="67D4E702" w:rsidR="00D077E9" w:rsidRPr="00D86945" w:rsidRDefault="00492CEA" w:rsidP="00D077E9">
                                  <w:pPr>
                                    <w:pStyle w:val="Ttulo"/>
                                    <w:spacing w:after="0"/>
                                  </w:pPr>
                                  <w:r w:rsidRPr="00492CEA">
                                    <w:rPr>
                                      <w:lang w:bidi="es-ES"/>
                                    </w:rPr>
                                    <w:t>Ejercicios iniciación a PHP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D89C4F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528F4A84" w14:textId="67D4E702" w:rsidR="00D077E9" w:rsidRPr="00D86945" w:rsidRDefault="00492CEA" w:rsidP="00D077E9">
                            <w:pPr>
                              <w:pStyle w:val="Ttulo"/>
                              <w:spacing w:after="0"/>
                            </w:pPr>
                            <w:r w:rsidRPr="00492CEA">
                              <w:rPr>
                                <w:lang w:bidi="es-ES"/>
                              </w:rPr>
                              <w:t>Ejercicios iniciación a PHP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24725C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F9A8885" wp14:editId="46744210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A0441C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DDEE6D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B16791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26FA235D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ACF5B5FB17F845C1A2772C6701C0352B"/>
              </w:placeholder>
              <w15:appearance w15:val="hidden"/>
            </w:sdtPr>
            <w:sdtEndPr/>
            <w:sdtContent>
              <w:p w14:paraId="4B4B872C" w14:textId="40217EAE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3E75BD">
                  <w:rPr>
                    <w:rStyle w:val="SubttuloCar"/>
                    <w:b w:val="0"/>
                    <w:noProof/>
                    <w:lang w:bidi="es-ES"/>
                  </w:rPr>
                  <w:t>25 septiembre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2B8D897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17414B" wp14:editId="1830C027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0B44DCE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FE0467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9FC3D1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CBF7624" w14:textId="183E663C" w:rsidR="00D077E9" w:rsidRDefault="00E53832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E5C756C35EAB4B938BCEEB09E7DC3B95"/>
                </w:placeholder>
                <w15:appearance w15:val="hidden"/>
              </w:sdtPr>
              <w:sdtEndPr/>
              <w:sdtContent>
                <w:r w:rsidR="00492CEA">
                  <w:rPr>
                    <w:noProof/>
                  </w:rPr>
                  <w:t>IES TRAFALGAR</w:t>
                </w:r>
              </w:sdtContent>
            </w:sdt>
          </w:p>
          <w:p w14:paraId="48240910" w14:textId="3A0301E8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22724A316BA041FA95A7F89DC4F958D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492CEA">
                  <w:rPr>
                    <w:noProof/>
                  </w:rPr>
                  <w:t>Antonio Alba</w:t>
                </w:r>
              </w:sdtContent>
            </w:sdt>
          </w:p>
          <w:p w14:paraId="297C7751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3B8AA9C" w14:textId="743256EC" w:rsidR="00492CEA" w:rsidRDefault="00AB02A7" w:rsidP="00492CEA">
      <w:pPr>
        <w:pStyle w:val="Ttulo"/>
        <w:rPr>
          <w:noProof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F260AC" wp14:editId="0D61032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4D769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  <w:r w:rsidR="00492CEA" w:rsidRPr="00492CEA">
        <w:rPr>
          <w:noProof/>
          <w:lang w:bidi="es-ES"/>
        </w:rPr>
        <w:lastRenderedPageBreak/>
        <w:t>Actividades PHP</w:t>
      </w:r>
    </w:p>
    <w:p w14:paraId="1ED29598" w14:textId="3A638BC4" w:rsidR="00492CEA" w:rsidRDefault="00492CEA" w:rsidP="00DC1726">
      <w:pPr>
        <w:pStyle w:val="Ttulo2"/>
        <w:numPr>
          <w:ilvl w:val="0"/>
          <w:numId w:val="4"/>
        </w:numPr>
        <w:jc w:val="both"/>
        <w:rPr>
          <w:noProof/>
        </w:rPr>
      </w:pPr>
      <w:r>
        <w:rPr>
          <w:noProof/>
        </w:rPr>
        <w:t>Teniendo las siguientes variables, crea un script que muestre por pantalla en una sola frase</w:t>
      </w:r>
      <w:r>
        <w:rPr>
          <w:noProof/>
        </w:rPr>
        <w:t xml:space="preserve"> </w:t>
      </w:r>
      <w:r>
        <w:rPr>
          <w:noProof/>
        </w:rPr>
        <w:t>Andrés Jiménez Gómez.</w:t>
      </w:r>
    </w:p>
    <w:p w14:paraId="0FC1A61D" w14:textId="768F1FBD" w:rsidR="00492CEA" w:rsidRDefault="00492CEA" w:rsidP="00DC1726">
      <w:pPr>
        <w:pStyle w:val="Ttulo2"/>
        <w:numPr>
          <w:ilvl w:val="1"/>
          <w:numId w:val="4"/>
        </w:numPr>
        <w:jc w:val="both"/>
        <w:rPr>
          <w:noProof/>
        </w:rPr>
      </w:pPr>
      <w:r>
        <w:rPr>
          <w:noProof/>
        </w:rPr>
        <w:t>$nombre= ’Andrés’;</w:t>
      </w:r>
    </w:p>
    <w:p w14:paraId="130E5B5D" w14:textId="698A77B3" w:rsidR="00492CEA" w:rsidRDefault="00492CEA" w:rsidP="00DC1726">
      <w:pPr>
        <w:pStyle w:val="Ttulo2"/>
        <w:numPr>
          <w:ilvl w:val="1"/>
          <w:numId w:val="4"/>
        </w:numPr>
        <w:jc w:val="both"/>
        <w:rPr>
          <w:noProof/>
        </w:rPr>
      </w:pPr>
      <w:r>
        <w:rPr>
          <w:noProof/>
        </w:rPr>
        <w:t>$apell1= ‘Jiménez’;</w:t>
      </w:r>
    </w:p>
    <w:p w14:paraId="4A3D8FB9" w14:textId="790A03A1" w:rsidR="00492CEA" w:rsidRDefault="00492CEA" w:rsidP="00DC1726">
      <w:pPr>
        <w:pStyle w:val="Ttulo2"/>
        <w:numPr>
          <w:ilvl w:val="1"/>
          <w:numId w:val="4"/>
        </w:numPr>
        <w:jc w:val="both"/>
        <w:rPr>
          <w:noProof/>
        </w:rPr>
      </w:pPr>
      <w:r>
        <w:rPr>
          <w:noProof/>
        </w:rPr>
        <w:t>$apell2= ‘Gómez’;</w:t>
      </w:r>
    </w:p>
    <w:p w14:paraId="103A3AD7" w14:textId="5F91EB40" w:rsidR="00492CEA" w:rsidRDefault="00492CEA" w:rsidP="00DC1726">
      <w:pPr>
        <w:jc w:val="both"/>
      </w:pPr>
      <w:r>
        <w:rPr>
          <w:noProof/>
        </w:rPr>
        <w:drawing>
          <wp:inline distT="0" distB="0" distL="0" distR="0" wp14:anchorId="38640FDE" wp14:editId="1599DC70">
            <wp:extent cx="6371590" cy="3835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F15B" w14:textId="77777777" w:rsidR="00492CEA" w:rsidRDefault="00492CEA" w:rsidP="00DC1726">
      <w:pPr>
        <w:spacing w:after="200"/>
        <w:jc w:val="both"/>
      </w:pPr>
      <w:r>
        <w:br w:type="page"/>
      </w:r>
    </w:p>
    <w:p w14:paraId="4143C2B8" w14:textId="77777777" w:rsidR="00492CEA" w:rsidRDefault="00492CEA" w:rsidP="00DC1726">
      <w:pPr>
        <w:jc w:val="both"/>
      </w:pPr>
    </w:p>
    <w:p w14:paraId="024AB469" w14:textId="18EDED0A" w:rsidR="00492CEA" w:rsidRPr="00492CEA" w:rsidRDefault="00DC1726" w:rsidP="00DC1726">
      <w:pPr>
        <w:pStyle w:val="Ttulo2"/>
        <w:numPr>
          <w:ilvl w:val="0"/>
          <w:numId w:val="4"/>
        </w:numPr>
        <w:jc w:val="both"/>
      </w:pPr>
      <w:r>
        <w:tab/>
      </w:r>
      <w:r w:rsidR="00492CEA">
        <w:rPr>
          <w:rFonts w:hint="eastAsia"/>
        </w:rPr>
        <w:t xml:space="preserve">Realiza </w:t>
      </w:r>
      <w:r w:rsidR="00492CEA" w:rsidRPr="00492CEA">
        <w:rPr>
          <w:rFonts w:hint="eastAsia"/>
        </w:rPr>
        <w:t xml:space="preserve">un bucle que se repita cinco veces, iniciando la variable a cero </w:t>
      </w:r>
      <w:proofErr w:type="spellStart"/>
      <w:r w:rsidR="00492CEA" w:rsidRPr="00492CEA">
        <w:rPr>
          <w:rFonts w:hint="eastAsia"/>
        </w:rPr>
        <w:t>for</w:t>
      </w:r>
      <w:proofErr w:type="spellEnd"/>
      <w:r w:rsidR="00492CEA" w:rsidRPr="00492CEA">
        <w:rPr>
          <w:rFonts w:hint="eastAsia"/>
        </w:rPr>
        <w:t xml:space="preserve"> ($a=0 y</w:t>
      </w:r>
      <w:r w:rsidR="00492CEA" w:rsidRPr="00492CEA">
        <w:t xml:space="preserve"> </w:t>
      </w:r>
      <w:r w:rsidR="00492CEA" w:rsidRPr="00492CEA">
        <w:t>muestre por pantalla el siguiente resultado: 1, 2, 3, 4, 5.</w:t>
      </w:r>
      <w:r w:rsidR="00492CEA" w:rsidRPr="00492CEA">
        <w:t xml:space="preserve"> </w:t>
      </w:r>
      <w:r w:rsidR="00492CEA" w:rsidRPr="00492CEA">
        <w:t xml:space="preserve">Dentro del </w:t>
      </w:r>
      <w:proofErr w:type="spellStart"/>
      <w:r w:rsidR="00492CEA" w:rsidRPr="00492CEA">
        <w:t>for</w:t>
      </w:r>
      <w:proofErr w:type="spellEnd"/>
      <w:r w:rsidR="00492CEA" w:rsidRPr="00492CEA">
        <w:t xml:space="preserve"> solo puede haber una línea de código que imprima el valor de la variable ‘a’,</w:t>
      </w:r>
      <w:r w:rsidR="00492CEA" w:rsidRPr="00492CEA">
        <w:t xml:space="preserve"> </w:t>
      </w:r>
      <w:r w:rsidR="00492CEA" w:rsidRPr="00492CEA">
        <w:t>es decir, no habrá línea de código que sume un 1 a la variable ‘a’.</w:t>
      </w:r>
    </w:p>
    <w:p w14:paraId="061A688E" w14:textId="06F7D86B" w:rsidR="00492CEA" w:rsidRDefault="00492CEA" w:rsidP="00DC1726">
      <w:pPr>
        <w:pStyle w:val="Contenido"/>
        <w:jc w:val="center"/>
      </w:pPr>
      <w:r>
        <w:rPr>
          <w:noProof/>
        </w:rPr>
        <w:drawing>
          <wp:inline distT="0" distB="0" distL="0" distR="0" wp14:anchorId="5FFBD4A1" wp14:editId="0944136E">
            <wp:extent cx="4476190" cy="3714286"/>
            <wp:effectExtent l="0" t="0" r="63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D5D" w14:textId="7AAB49DC" w:rsidR="00492CEA" w:rsidRDefault="00DC1726" w:rsidP="00DC1726">
      <w:pPr>
        <w:pStyle w:val="Ttulo2"/>
        <w:numPr>
          <w:ilvl w:val="0"/>
          <w:numId w:val="4"/>
        </w:numPr>
        <w:jc w:val="both"/>
      </w:pPr>
      <w:r>
        <w:tab/>
      </w:r>
      <w:r w:rsidR="00492CEA" w:rsidRPr="00492CEA">
        <w:t>Modifica el bucle anterior para que muestre 1, 2, 5.</w:t>
      </w:r>
    </w:p>
    <w:p w14:paraId="0D28CD7F" w14:textId="54FF9C06" w:rsidR="00492CEA" w:rsidRPr="00492CEA" w:rsidRDefault="00492CEA" w:rsidP="00DC1726">
      <w:pPr>
        <w:jc w:val="center"/>
      </w:pPr>
      <w:r>
        <w:rPr>
          <w:noProof/>
        </w:rPr>
        <w:drawing>
          <wp:inline distT="0" distB="0" distL="0" distR="0" wp14:anchorId="6D1168DF" wp14:editId="704FF397">
            <wp:extent cx="4999435" cy="30765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698" cy="308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282B" w14:textId="183D63BA" w:rsidR="00492CEA" w:rsidRDefault="00DC1726" w:rsidP="00DC1726">
      <w:pPr>
        <w:pStyle w:val="Ttulo2"/>
        <w:numPr>
          <w:ilvl w:val="0"/>
          <w:numId w:val="4"/>
        </w:numPr>
        <w:jc w:val="both"/>
      </w:pPr>
      <w:r>
        <w:lastRenderedPageBreak/>
        <w:tab/>
      </w:r>
      <w:r w:rsidR="00492CEA" w:rsidRPr="00492CEA">
        <w:t>Modifícalo para que se pare cuando llegue a 3, de forma que imprima, 1, 2, 3.</w:t>
      </w:r>
    </w:p>
    <w:p w14:paraId="3E5EEF4F" w14:textId="0464E9DE" w:rsidR="00492CEA" w:rsidRPr="00492CEA" w:rsidRDefault="00492CEA" w:rsidP="00DC1726">
      <w:pPr>
        <w:pStyle w:val="Contenido"/>
        <w:jc w:val="center"/>
      </w:pPr>
      <w:r>
        <w:rPr>
          <w:noProof/>
        </w:rPr>
        <w:drawing>
          <wp:inline distT="0" distB="0" distL="0" distR="0" wp14:anchorId="2E6C9C27" wp14:editId="4855FE7C">
            <wp:extent cx="5162550" cy="3216666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296" cy="32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82D" w14:textId="06279224" w:rsidR="00492CEA" w:rsidRDefault="00DC1726" w:rsidP="00DC1726">
      <w:pPr>
        <w:pStyle w:val="Ttulo2"/>
        <w:numPr>
          <w:ilvl w:val="0"/>
          <w:numId w:val="4"/>
        </w:numPr>
        <w:jc w:val="both"/>
      </w:pPr>
      <w:r>
        <w:tab/>
      </w:r>
      <w:r w:rsidR="00492CEA" w:rsidRPr="00492CEA">
        <w:t xml:space="preserve">Escribe un programa que calcule </w:t>
      </w:r>
      <w:proofErr w:type="gramStart"/>
      <w:r w:rsidR="00492CEA" w:rsidRPr="00492CEA">
        <w:t>el factorial</w:t>
      </w:r>
      <w:proofErr w:type="gramEnd"/>
      <w:r w:rsidR="00492CEA" w:rsidRPr="00492CEA">
        <w:t xml:space="preserve"> de un número.</w:t>
      </w:r>
    </w:p>
    <w:p w14:paraId="1866F9E4" w14:textId="6E7C3A40" w:rsidR="00492CEA" w:rsidRPr="00492CEA" w:rsidRDefault="00492CEA" w:rsidP="00DC1726">
      <w:pPr>
        <w:jc w:val="center"/>
      </w:pPr>
      <w:r w:rsidRPr="00492CEA">
        <w:rPr>
          <w:noProof/>
          <w:u w:val="single"/>
        </w:rPr>
        <w:drawing>
          <wp:inline distT="0" distB="0" distL="0" distR="0" wp14:anchorId="2ED3AC14" wp14:editId="515E549A">
            <wp:extent cx="4743450" cy="450299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64" cy="45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BDEF" w14:textId="371E3211" w:rsidR="00492CEA" w:rsidRDefault="00DC1726" w:rsidP="00DC1726">
      <w:pPr>
        <w:pStyle w:val="Ttulo2"/>
        <w:numPr>
          <w:ilvl w:val="0"/>
          <w:numId w:val="4"/>
        </w:numPr>
        <w:jc w:val="both"/>
      </w:pPr>
      <w:r>
        <w:lastRenderedPageBreak/>
        <w:tab/>
      </w:r>
      <w:r w:rsidR="00492CEA" w:rsidRPr="00492CEA">
        <w:t>Crea un array sin indexar que contenga los días de la semana del lunes al viernes, de una</w:t>
      </w:r>
      <w:r w:rsidR="00492CEA" w:rsidRPr="00492CEA">
        <w:t xml:space="preserve"> </w:t>
      </w:r>
      <w:r w:rsidR="00492CEA" w:rsidRPr="00492CEA">
        <w:t>forma desordenada, y muéstralos por pantalla.</w:t>
      </w:r>
      <w:r w:rsidR="00492CEA" w:rsidRPr="00492CEA">
        <w:t xml:space="preserve"> </w:t>
      </w:r>
      <w:r w:rsidR="00492CEA" w:rsidRPr="00492CEA">
        <w:t>¿Aparecen los índices?, indica porqué.</w:t>
      </w:r>
    </w:p>
    <w:p w14:paraId="7E8E484B" w14:textId="5B557CFD" w:rsidR="00492CEA" w:rsidRPr="00492CEA" w:rsidRDefault="00492CEA" w:rsidP="00DC1726">
      <w:pPr>
        <w:jc w:val="center"/>
      </w:pPr>
      <w:r>
        <w:rPr>
          <w:noProof/>
        </w:rPr>
        <w:drawing>
          <wp:inline distT="0" distB="0" distL="0" distR="0" wp14:anchorId="79A8EBB2" wp14:editId="570A02F3">
            <wp:extent cx="4981575" cy="3920684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4517" cy="39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0854" w14:textId="1C73787D" w:rsidR="00492CEA" w:rsidRDefault="00DC1726" w:rsidP="00DC1726">
      <w:pPr>
        <w:pStyle w:val="Ttulo2"/>
        <w:numPr>
          <w:ilvl w:val="0"/>
          <w:numId w:val="4"/>
        </w:numPr>
        <w:jc w:val="both"/>
      </w:pPr>
      <w:r>
        <w:lastRenderedPageBreak/>
        <w:tab/>
      </w:r>
      <w:r w:rsidR="00492CEA" w:rsidRPr="00492CEA">
        <w:t>Añade al array anterior el sábado y el domingo, pero que estos tengan como índice “</w:t>
      </w:r>
      <w:proofErr w:type="spellStart"/>
      <w:r w:rsidR="00492CEA" w:rsidRPr="00492CEA">
        <w:t>Sab</w:t>
      </w:r>
      <w:proofErr w:type="spellEnd"/>
      <w:r w:rsidR="00492CEA" w:rsidRPr="00492CEA">
        <w:t>” y</w:t>
      </w:r>
      <w:r w:rsidR="00492CEA" w:rsidRPr="00492CEA">
        <w:t xml:space="preserve"> </w:t>
      </w:r>
      <w:r w:rsidR="00492CEA" w:rsidRPr="00492CEA">
        <w:t>“Dom” respectivamente</w:t>
      </w:r>
    </w:p>
    <w:p w14:paraId="04089AB6" w14:textId="41F0FFB1" w:rsidR="00492CEA" w:rsidRPr="00492CEA" w:rsidRDefault="00492CEA" w:rsidP="00DC1726">
      <w:pPr>
        <w:jc w:val="center"/>
      </w:pPr>
      <w:r>
        <w:rPr>
          <w:noProof/>
        </w:rPr>
        <w:drawing>
          <wp:inline distT="0" distB="0" distL="0" distR="0" wp14:anchorId="558E0A42" wp14:editId="5A855361">
            <wp:extent cx="4914900" cy="476390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0654" cy="47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C600" w14:textId="14E223BC" w:rsidR="00492CEA" w:rsidRDefault="00DC1726" w:rsidP="00DC1726">
      <w:pPr>
        <w:pStyle w:val="Ttulo2"/>
        <w:numPr>
          <w:ilvl w:val="0"/>
          <w:numId w:val="4"/>
        </w:numPr>
        <w:jc w:val="both"/>
      </w:pPr>
      <w:r>
        <w:lastRenderedPageBreak/>
        <w:tab/>
      </w:r>
      <w:r w:rsidR="00492CEA" w:rsidRPr="00492CEA">
        <w:t>Borra el elemento ‘lunes’ del array e imprime nuevamente el contenido del array.</w:t>
      </w:r>
    </w:p>
    <w:p w14:paraId="72CF5141" w14:textId="13B84C5F" w:rsidR="00492CEA" w:rsidRPr="00492CEA" w:rsidRDefault="00DC1726" w:rsidP="00DC1726">
      <w:pPr>
        <w:jc w:val="center"/>
      </w:pPr>
      <w:r>
        <w:rPr>
          <w:noProof/>
        </w:rPr>
        <w:drawing>
          <wp:inline distT="0" distB="0" distL="0" distR="0" wp14:anchorId="2056A611" wp14:editId="57E88DB4">
            <wp:extent cx="5686425" cy="54909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603" cy="54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D863" w14:textId="0F912988" w:rsidR="00492CEA" w:rsidRDefault="00DC1726" w:rsidP="00DC1726">
      <w:pPr>
        <w:pStyle w:val="Ttulo2"/>
        <w:numPr>
          <w:ilvl w:val="0"/>
          <w:numId w:val="4"/>
        </w:numPr>
        <w:jc w:val="both"/>
      </w:pPr>
      <w:r>
        <w:lastRenderedPageBreak/>
        <w:tab/>
      </w:r>
      <w:r w:rsidR="00492CEA" w:rsidRPr="00492CEA">
        <w:t xml:space="preserve">Vuelve a incluir el objeto ‘lunes’ en el array con índice 0. </w:t>
      </w:r>
      <w:proofErr w:type="spellStart"/>
      <w:r w:rsidR="00492CEA" w:rsidRPr="00492CEA">
        <w:t>Imrpime</w:t>
      </w:r>
      <w:proofErr w:type="spellEnd"/>
      <w:r w:rsidR="00492CEA" w:rsidRPr="00492CEA">
        <w:t xml:space="preserve"> ahora el array. ¿Aparece</w:t>
      </w:r>
      <w:r w:rsidR="00492CEA" w:rsidRPr="00492CEA">
        <w:t xml:space="preserve"> </w:t>
      </w:r>
      <w:r w:rsidR="00492CEA" w:rsidRPr="00492CEA">
        <w:t>ordenado por el índice? Si no es así, ordénalo e imprímelo de nuevo.</w:t>
      </w:r>
    </w:p>
    <w:p w14:paraId="78F04246" w14:textId="376A80F4" w:rsidR="00DC1726" w:rsidRDefault="00DC1726" w:rsidP="00DC1726">
      <w:pPr>
        <w:jc w:val="center"/>
      </w:pPr>
      <w:r>
        <w:rPr>
          <w:noProof/>
        </w:rPr>
        <w:drawing>
          <wp:inline distT="0" distB="0" distL="0" distR="0" wp14:anchorId="6E153BBF" wp14:editId="3FA20DB1">
            <wp:extent cx="5476875" cy="3082857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524" cy="3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DD4C" w14:textId="0C9C7D2B" w:rsidR="00DC1726" w:rsidRDefault="00DC1726" w:rsidP="00DC1726">
      <w:pPr>
        <w:spacing w:after="200"/>
        <w:jc w:val="both"/>
      </w:pPr>
      <w:r>
        <w:br w:type="page"/>
      </w:r>
    </w:p>
    <w:p w14:paraId="7A9952B0" w14:textId="0849A71B" w:rsidR="00492CEA" w:rsidRDefault="00492CEA" w:rsidP="00DC1726">
      <w:pPr>
        <w:pStyle w:val="Ttulo2"/>
        <w:numPr>
          <w:ilvl w:val="0"/>
          <w:numId w:val="4"/>
        </w:numPr>
        <w:jc w:val="both"/>
      </w:pPr>
      <w:r w:rsidRPr="00492CEA">
        <w:lastRenderedPageBreak/>
        <w:t>Escribe una función para calcular potencias. Recibirá como argumentos la base y el</w:t>
      </w:r>
      <w:r w:rsidRPr="00492CEA">
        <w:t xml:space="preserve"> e</w:t>
      </w:r>
      <w:r w:rsidRPr="00492CEA">
        <w:t>xponente, que es opcional y tiene</w:t>
      </w:r>
      <w:r w:rsidR="00DC1726">
        <w:t xml:space="preserve"> </w:t>
      </w:r>
      <w:r w:rsidRPr="00492CEA">
        <w:t>valor por defecto 2 (elevar al cuadrado). Echad un</w:t>
      </w:r>
      <w:r w:rsidRPr="00492CEA">
        <w:t xml:space="preserve"> </w:t>
      </w:r>
      <w:r w:rsidRPr="00492CEA">
        <w:t xml:space="preserve">vistazo a la función </w:t>
      </w:r>
      <w:proofErr w:type="spellStart"/>
      <w:r w:rsidRPr="00492CEA">
        <w:t>pow</w:t>
      </w:r>
      <w:proofErr w:type="spellEnd"/>
      <w:r w:rsidRPr="00492CEA">
        <w:t>.</w:t>
      </w:r>
    </w:p>
    <w:p w14:paraId="6A4A0A9E" w14:textId="59C3058C" w:rsidR="00DC1726" w:rsidRDefault="00DC1726" w:rsidP="00DC1726">
      <w:pPr>
        <w:pStyle w:val="Contenido"/>
        <w:jc w:val="center"/>
      </w:pPr>
      <w:r>
        <w:rPr>
          <w:noProof/>
        </w:rPr>
        <w:drawing>
          <wp:inline distT="0" distB="0" distL="0" distR="0" wp14:anchorId="32C032C1" wp14:editId="1267E936">
            <wp:extent cx="4634842" cy="40563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7251" cy="40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B429" w14:textId="77777777" w:rsidR="00DC1726" w:rsidRDefault="00DC1726" w:rsidP="00DC1726">
      <w:pPr>
        <w:spacing w:after="200"/>
        <w:jc w:val="both"/>
        <w:rPr>
          <w:b w:val="0"/>
        </w:rPr>
      </w:pPr>
      <w:r>
        <w:br w:type="page"/>
      </w:r>
    </w:p>
    <w:p w14:paraId="46952FD7" w14:textId="7DE321A2" w:rsidR="00492CEA" w:rsidRDefault="00492CEA" w:rsidP="00DC1726">
      <w:pPr>
        <w:pStyle w:val="Ttulo2"/>
        <w:numPr>
          <w:ilvl w:val="0"/>
          <w:numId w:val="4"/>
        </w:numPr>
        <w:jc w:val="both"/>
      </w:pPr>
      <w:r w:rsidRPr="00492CEA">
        <w:lastRenderedPageBreak/>
        <w:t>Escribe una función que tome como argumento otra función y dos valores, y realizará el</w:t>
      </w:r>
      <w:r w:rsidRPr="00492CEA">
        <w:t xml:space="preserve"> </w:t>
      </w:r>
      <w:r w:rsidRPr="00492CEA">
        <w:t>cálculo de esos valores en función de la función que le pasemos. Si le pasamos la función</w:t>
      </w:r>
      <w:r w:rsidRPr="00492CEA">
        <w:t xml:space="preserve"> </w:t>
      </w:r>
      <w:r w:rsidRPr="00492CEA">
        <w:t>suma, calculará</w:t>
      </w:r>
      <w:r>
        <w:t xml:space="preserve"> la suma de los dos valores.</w:t>
      </w:r>
    </w:p>
    <w:p w14:paraId="0D8E4A20" w14:textId="14D2EE60" w:rsidR="00DC1726" w:rsidRPr="00DC1726" w:rsidRDefault="00DC1726" w:rsidP="00DC1726">
      <w:pPr>
        <w:jc w:val="center"/>
      </w:pPr>
      <w:r>
        <w:rPr>
          <w:noProof/>
        </w:rPr>
        <w:drawing>
          <wp:inline distT="0" distB="0" distL="0" distR="0" wp14:anchorId="7B0F94AA" wp14:editId="110F9C71">
            <wp:extent cx="5610225" cy="51253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838" cy="512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726" w:rsidRPr="00DC1726" w:rsidSect="00AB02A7">
      <w:headerReference w:type="default" r:id="rId20"/>
      <w:footerReference w:type="default" r:id="rId2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044CB" w14:textId="77777777" w:rsidR="00E53832" w:rsidRDefault="00E53832">
      <w:r>
        <w:separator/>
      </w:r>
    </w:p>
    <w:p w14:paraId="67FC07E5" w14:textId="77777777" w:rsidR="00E53832" w:rsidRDefault="00E53832"/>
  </w:endnote>
  <w:endnote w:type="continuationSeparator" w:id="0">
    <w:p w14:paraId="6D6242C3" w14:textId="77777777" w:rsidR="00E53832" w:rsidRDefault="00E53832">
      <w:r>
        <w:continuationSeparator/>
      </w:r>
    </w:p>
    <w:p w14:paraId="6DA82241" w14:textId="77777777" w:rsidR="00E53832" w:rsidRDefault="00E5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463CB9E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53871F0D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BB626" w14:textId="77777777" w:rsidR="00E53832" w:rsidRDefault="00E53832">
      <w:r>
        <w:separator/>
      </w:r>
    </w:p>
    <w:p w14:paraId="3B077A5D" w14:textId="77777777" w:rsidR="00E53832" w:rsidRDefault="00E53832"/>
  </w:footnote>
  <w:footnote w:type="continuationSeparator" w:id="0">
    <w:p w14:paraId="52A38F6A" w14:textId="77777777" w:rsidR="00E53832" w:rsidRDefault="00E53832">
      <w:r>
        <w:continuationSeparator/>
      </w:r>
    </w:p>
    <w:p w14:paraId="67C1C3E0" w14:textId="77777777" w:rsidR="00E53832" w:rsidRDefault="00E5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4E5B5AF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D931362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21BC75D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76CF"/>
    <w:multiLevelType w:val="hybridMultilevel"/>
    <w:tmpl w:val="AFCCB5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E2F13"/>
    <w:multiLevelType w:val="hybridMultilevel"/>
    <w:tmpl w:val="668466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4605B"/>
    <w:multiLevelType w:val="hybridMultilevel"/>
    <w:tmpl w:val="B76671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2CA4"/>
    <w:multiLevelType w:val="hybridMultilevel"/>
    <w:tmpl w:val="8C30989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CEA"/>
    <w:rsid w:val="0002482E"/>
    <w:rsid w:val="00050324"/>
    <w:rsid w:val="000553CE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3E75BD"/>
    <w:rsid w:val="004110DE"/>
    <w:rsid w:val="0044085A"/>
    <w:rsid w:val="00492CEA"/>
    <w:rsid w:val="004B21A5"/>
    <w:rsid w:val="004E5FEE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1726"/>
    <w:rsid w:val="00DC706A"/>
    <w:rsid w:val="00DD152F"/>
    <w:rsid w:val="00DE213F"/>
    <w:rsid w:val="00DF027C"/>
    <w:rsid w:val="00E00A32"/>
    <w:rsid w:val="00E22ACD"/>
    <w:rsid w:val="00E53832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0179EF"/>
  <w15:docId w15:val="{BD78D03A-6ED9-4D21-A8F2-60F08EA2C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492C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W2\AppData\Local\Microsoft\Office\16.0\DTS\es-ES%7b5819C38D-860D-4EAE-A5CD-9D8CFFB74C71%7d\%7bBE6CD98B-528E-4952-AE5A-F7D6F9E4F18F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CF5B5FB17F845C1A2772C6701C035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B993F-80E6-4B54-A023-BEF40B50720A}"/>
      </w:docPartPr>
      <w:docPartBody>
        <w:p w:rsidR="00000000" w:rsidRDefault="002E03EA">
          <w:pPr>
            <w:pStyle w:val="ACF5B5FB17F845C1A2772C6701C0352B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septiembre 25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E5C756C35EAB4B938BCEEB09E7DC3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9D1951-8C1D-4592-8D77-E958C429C456}"/>
      </w:docPartPr>
      <w:docPartBody>
        <w:p w:rsidR="00000000" w:rsidRDefault="002E03EA">
          <w:pPr>
            <w:pStyle w:val="E5C756C35EAB4B938BCEEB09E7DC3B95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22724A316BA041FA95A7F89DC4F958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F070A-0CC8-4D60-A714-1926525ED311}"/>
      </w:docPartPr>
      <w:docPartBody>
        <w:p w:rsidR="00000000" w:rsidRDefault="002E03EA">
          <w:pPr>
            <w:pStyle w:val="22724A316BA041FA95A7F89DC4F958D1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3EA"/>
    <w:rsid w:val="002E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ACF5B5FB17F845C1A2772C6701C0352B">
    <w:name w:val="ACF5B5FB17F845C1A2772C6701C0352B"/>
  </w:style>
  <w:style w:type="paragraph" w:customStyle="1" w:styleId="E5C756C35EAB4B938BCEEB09E7DC3B95">
    <w:name w:val="E5C756C35EAB4B938BCEEB09E7DC3B95"/>
  </w:style>
  <w:style w:type="paragraph" w:customStyle="1" w:styleId="22724A316BA041FA95A7F89DC4F958D1">
    <w:name w:val="22724A316BA041FA95A7F89DC4F958D1"/>
  </w:style>
  <w:style w:type="paragraph" w:customStyle="1" w:styleId="8461A7006BC941F0832947C470EABAD4">
    <w:name w:val="8461A7006BC941F0832947C470EABAD4"/>
  </w:style>
  <w:style w:type="paragraph" w:customStyle="1" w:styleId="9AF858AEAC904315AB49984FA42D3FFD">
    <w:name w:val="9AF858AEAC904315AB49984FA42D3FFD"/>
  </w:style>
  <w:style w:type="paragraph" w:customStyle="1" w:styleId="E49210061B424DCBA6ED6BF5442229C3">
    <w:name w:val="E49210061B424DCBA6ED6BF5442229C3"/>
  </w:style>
  <w:style w:type="paragraph" w:customStyle="1" w:styleId="923AA0DF676F4980A8A478AF7BDEECEC">
    <w:name w:val="923AA0DF676F4980A8A478AF7BDEECEC"/>
  </w:style>
  <w:style w:type="paragraph" w:customStyle="1" w:styleId="0F92FE2F85E64677A6DC23DE334192B8">
    <w:name w:val="0F92FE2F85E64677A6DC23DE334192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Antonio Alba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{BE6CD98B-528E-4952-AE5A-F7D6F9E4F18F}tf16392850_win32.dotx</Template>
  <TotalTime>31</TotalTime>
  <Pages>10</Pages>
  <Words>274</Words>
  <Characters>1509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DAW2</dc:creator>
  <cp:keywords/>
  <cp:lastModifiedBy>DAW2</cp:lastModifiedBy>
  <cp:revision>2</cp:revision>
  <cp:lastPrinted>2024-09-25T17:52:00Z</cp:lastPrinted>
  <dcterms:created xsi:type="dcterms:W3CDTF">2024-09-25T17:22:00Z</dcterms:created>
  <dcterms:modified xsi:type="dcterms:W3CDTF">2024-09-25T17:53:00Z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