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1E26C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23F10ED" wp14:editId="387921F3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938B9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1A18368E" wp14:editId="2DF19FC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FE76EE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784CA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98C80D9" wp14:editId="0E37C499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B293D4" w14:textId="47E55AB6" w:rsidR="00081A1D" w:rsidRPr="00D86945" w:rsidRDefault="00081A1D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Instalación de Servicios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98C80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4FB293D4" w14:textId="47E55AB6" w:rsidR="00081A1D" w:rsidRPr="00D86945" w:rsidRDefault="00081A1D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Instalación de Servicios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321B9F3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C7DEB2A" wp14:editId="55B36BF8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D0D570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4F78A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C975728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314294E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0370890337D14EF1B466C09903D6A315"/>
              </w:placeholder>
              <w15:appearance w15:val="hidden"/>
            </w:sdtPr>
            <w:sdtEndPr/>
            <w:sdtContent>
              <w:p w14:paraId="07816D9D" w14:textId="16FCB443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E8416C">
                  <w:rPr>
                    <w:rStyle w:val="SubttuloCar"/>
                    <w:b w:val="0"/>
                    <w:noProof/>
                    <w:lang w:bidi="es-ES"/>
                  </w:rPr>
                  <w:t>16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0B56D80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F41EE65" wp14:editId="7F6388B5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13869F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A9928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D66272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2F98154" w14:textId="2D45825E" w:rsidR="00D077E9" w:rsidRDefault="009B4A91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322805DBDE814B2AA5CD588A70F7EB90"/>
                </w:placeholder>
                <w15:appearance w15:val="hidden"/>
              </w:sdtPr>
              <w:sdtEndPr/>
              <w:sdtContent>
                <w:r w:rsidR="00C32A6E">
                  <w:rPr>
                    <w:noProof/>
                  </w:rPr>
                  <w:t>IES TRAFALGAR</w:t>
                </w:r>
              </w:sdtContent>
            </w:sdt>
          </w:p>
          <w:p w14:paraId="58E32BC9" w14:textId="6CD58B07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7B66B5F9662344268489D415F3F5F48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32A6E">
                  <w:rPr>
                    <w:noProof/>
                  </w:rPr>
                  <w:t>Antonio Alba</w:t>
                </w:r>
              </w:sdtContent>
            </w:sdt>
          </w:p>
          <w:p w14:paraId="1E13A7A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7817B89" w14:textId="574389A5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AF33405" wp14:editId="550473C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82D22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0DA2D9B3" w14:textId="0D0334E7" w:rsidR="00081A1D" w:rsidRDefault="00081A1D" w:rsidP="00081A1D">
      <w:r>
        <w:lastRenderedPageBreak/>
        <w:t>¡¡Importante!!</w:t>
      </w:r>
    </w:p>
    <w:p w14:paraId="4F114C05" w14:textId="2309AB23" w:rsidR="00081A1D" w:rsidRDefault="00081A1D" w:rsidP="00081A1D">
      <w:r>
        <w:t>Antes de estas instalaciones actualizaremos los paquetes:</w:t>
      </w:r>
    </w:p>
    <w:p w14:paraId="44F71802" w14:textId="60952D6D" w:rsidR="00081A1D" w:rsidRDefault="00081A1D" w:rsidP="00081A1D">
      <w:pPr>
        <w:jc w:val="center"/>
      </w:pPr>
      <w:r>
        <w:rPr>
          <w:noProof/>
        </w:rPr>
        <w:drawing>
          <wp:inline distT="0" distB="0" distL="0" distR="0" wp14:anchorId="55FC9BD8" wp14:editId="56F380DD">
            <wp:extent cx="5190476" cy="135238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7FB" w14:textId="38041B63" w:rsidR="00081A1D" w:rsidRDefault="00081A1D" w:rsidP="00081A1D">
      <w:pPr>
        <w:pStyle w:val="Ttulo1"/>
      </w:pPr>
      <w:proofErr w:type="spellStart"/>
      <w:r>
        <w:t>MySQL_Server</w:t>
      </w:r>
      <w:proofErr w:type="spellEnd"/>
    </w:p>
    <w:p w14:paraId="109B6615" w14:textId="739EFCBC" w:rsidR="001A510D" w:rsidRDefault="001A510D" w:rsidP="001A510D">
      <w:r>
        <w:t>Lo instalamos con:</w:t>
      </w:r>
    </w:p>
    <w:p w14:paraId="003AB758" w14:textId="115D5D16" w:rsidR="00081A1D" w:rsidRDefault="00684178" w:rsidP="001A510D">
      <w:pPr>
        <w:jc w:val="center"/>
      </w:pPr>
      <w:r>
        <w:rPr>
          <w:noProof/>
        </w:rPr>
        <w:drawing>
          <wp:inline distT="0" distB="0" distL="0" distR="0" wp14:anchorId="29FF7F25" wp14:editId="5CE5D349">
            <wp:extent cx="3913632" cy="3022398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454" cy="30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C120" w14:textId="560D4C14" w:rsidR="001A510D" w:rsidRDefault="001A510D" w:rsidP="001A510D">
      <w:r>
        <w:t>Verificamos que esté funcionando:</w:t>
      </w:r>
    </w:p>
    <w:p w14:paraId="572C8A02" w14:textId="6F667B82" w:rsidR="001A510D" w:rsidRDefault="001A510D" w:rsidP="001A510D">
      <w:pPr>
        <w:jc w:val="center"/>
      </w:pPr>
      <w:r>
        <w:rPr>
          <w:noProof/>
        </w:rPr>
        <w:drawing>
          <wp:inline distT="0" distB="0" distL="0" distR="0" wp14:anchorId="5F05F49F" wp14:editId="5DD4DB82">
            <wp:extent cx="3891686" cy="296278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736" cy="29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E0C7" w14:textId="77777777" w:rsidR="001A510D" w:rsidRDefault="001A510D" w:rsidP="001A510D">
      <w:r>
        <w:lastRenderedPageBreak/>
        <w:t xml:space="preserve">Archivo de configuración más importante de </w:t>
      </w:r>
      <w:proofErr w:type="spellStart"/>
      <w:r>
        <w:t>MariaDB</w:t>
      </w:r>
      <w:proofErr w:type="spellEnd"/>
      <w:r>
        <w:t>:</w:t>
      </w:r>
    </w:p>
    <w:p w14:paraId="499D1560" w14:textId="135A3DE4" w:rsidR="001A510D" w:rsidRDefault="001A510D" w:rsidP="001A510D">
      <w:r>
        <w:t xml:space="preserve">    Ubicación: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mariadb.conf.d</w:t>
      </w:r>
      <w:proofErr w:type="spellEnd"/>
      <w:r>
        <w:t>/50-server.cnf</w:t>
      </w:r>
    </w:p>
    <w:p w14:paraId="76863EE0" w14:textId="2DDD2375" w:rsidR="00081A1D" w:rsidRDefault="00081A1D" w:rsidP="00081A1D">
      <w:pPr>
        <w:pStyle w:val="Ttulo1"/>
      </w:pPr>
      <w:r>
        <w:t>PHP</w:t>
      </w:r>
    </w:p>
    <w:p w14:paraId="17A615C0" w14:textId="258EB37C" w:rsidR="00081A1D" w:rsidRDefault="001A510D" w:rsidP="00081A1D">
      <w:r>
        <w:t>Lo instalamos:</w:t>
      </w:r>
      <w:r>
        <w:br/>
      </w:r>
      <w:r>
        <w:rPr>
          <w:noProof/>
        </w:rPr>
        <w:drawing>
          <wp:inline distT="0" distB="0" distL="0" distR="0" wp14:anchorId="0ADC3E2A" wp14:editId="6F017266">
            <wp:extent cx="6371590" cy="32994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468" w14:textId="5F9BC548" w:rsidR="001A510D" w:rsidRDefault="00780D03" w:rsidP="00081A1D">
      <w:r>
        <w:t>Comprobamos que funcione:</w:t>
      </w:r>
    </w:p>
    <w:p w14:paraId="75EC384A" w14:textId="6FEDDBA7" w:rsidR="003D4BB6" w:rsidRDefault="00780D03" w:rsidP="00081A1D">
      <w:r>
        <w:rPr>
          <w:noProof/>
        </w:rPr>
        <w:drawing>
          <wp:inline distT="0" distB="0" distL="0" distR="0" wp14:anchorId="64F5A86E" wp14:editId="6ECC9137">
            <wp:extent cx="6371590" cy="35255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9593" w14:textId="77777777" w:rsidR="003D4BB6" w:rsidRDefault="003D4BB6">
      <w:pPr>
        <w:spacing w:after="200"/>
      </w:pPr>
      <w:r>
        <w:br w:type="page"/>
      </w:r>
    </w:p>
    <w:p w14:paraId="16B72470" w14:textId="77777777" w:rsidR="00780D03" w:rsidRDefault="00780D03" w:rsidP="00780D03">
      <w:r>
        <w:lastRenderedPageBreak/>
        <w:t>Archivo de configuración más importante de PHP:</w:t>
      </w:r>
    </w:p>
    <w:p w14:paraId="0AFDA359" w14:textId="77777777" w:rsidR="00780D03" w:rsidRDefault="00780D03" w:rsidP="00780D03"/>
    <w:p w14:paraId="4DF4F875" w14:textId="3F704BD3" w:rsidR="00780D03" w:rsidRDefault="00780D03" w:rsidP="00780D03">
      <w:r>
        <w:t xml:space="preserve">    Ubicación: /</w:t>
      </w:r>
      <w:proofErr w:type="spellStart"/>
      <w:r>
        <w:t>etc</w:t>
      </w:r>
      <w:proofErr w:type="spellEnd"/>
      <w:r>
        <w:t>/</w:t>
      </w:r>
      <w:proofErr w:type="spellStart"/>
      <w:r>
        <w:t>php</w:t>
      </w:r>
      <w:proofErr w:type="spellEnd"/>
      <w:r>
        <w:t>/{versión}/</w:t>
      </w:r>
      <w:proofErr w:type="spellStart"/>
      <w:r>
        <w:t>cli</w:t>
      </w:r>
      <w:proofErr w:type="spellEnd"/>
      <w:r>
        <w:t>/php.ini</w:t>
      </w:r>
    </w:p>
    <w:p w14:paraId="4EFD3A53" w14:textId="6B79F3E1" w:rsidR="00081A1D" w:rsidRDefault="00081A1D" w:rsidP="00081A1D">
      <w:pPr>
        <w:pStyle w:val="Ttulo1"/>
      </w:pPr>
      <w:proofErr w:type="spellStart"/>
      <w:r>
        <w:t>PHPMyAdmin</w:t>
      </w:r>
      <w:proofErr w:type="spellEnd"/>
    </w:p>
    <w:p w14:paraId="4C2D1B2C" w14:textId="77DF6323" w:rsidR="00E8416C" w:rsidRDefault="00E8416C" w:rsidP="00E8416C">
      <w:pPr>
        <w:rPr>
          <w:noProof/>
        </w:rPr>
      </w:pPr>
      <w:r>
        <w:t xml:space="preserve">Para instalar </w:t>
      </w:r>
      <w:proofErr w:type="spellStart"/>
      <w:r>
        <w:t>PHPMyAdmin</w:t>
      </w:r>
      <w:proofErr w:type="spellEnd"/>
      <w:r>
        <w:t xml:space="preserve"> pasaremos el comando:</w:t>
      </w:r>
      <w:r>
        <w:br/>
      </w:r>
      <w:r>
        <w:rPr>
          <w:noProof/>
        </w:rPr>
        <w:drawing>
          <wp:inline distT="0" distB="0" distL="0" distR="0" wp14:anchorId="4FEB3E4F" wp14:editId="0EC23BA3">
            <wp:extent cx="3609524" cy="40952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69DC" w14:textId="4EF8E05A" w:rsidR="00E8416C" w:rsidRDefault="00157E5D" w:rsidP="00157E5D">
      <w:pPr>
        <w:tabs>
          <w:tab w:val="left" w:pos="1394"/>
        </w:tabs>
        <w:rPr>
          <w:noProof/>
        </w:rPr>
      </w:pPr>
      <w:r w:rsidRPr="00157E5D">
        <w:rPr>
          <w:noProof/>
        </w:rPr>
        <w:t>Durante la instalación, nos pedirá que seleccionemos el servidor web (generalmente Apache). También nos preguntará si queremos configurar la base de datos con dbconfig-common, a lo que respondemos Sí.</w:t>
      </w:r>
    </w:p>
    <w:p w14:paraId="408DE205" w14:textId="209C08CE" w:rsidR="00E8416C" w:rsidRDefault="00157E5D" w:rsidP="00E8416C">
      <w:r>
        <w:rPr>
          <w:noProof/>
        </w:rPr>
        <w:drawing>
          <wp:inline distT="0" distB="0" distL="0" distR="0" wp14:anchorId="03B15898" wp14:editId="110746E1">
            <wp:extent cx="2962656" cy="1612989"/>
            <wp:effectExtent l="0" t="0" r="952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99" t="25858" r="11544" b="18925"/>
                    <a:stretch/>
                  </pic:blipFill>
                  <pic:spPr bwMode="auto">
                    <a:xfrm>
                      <a:off x="0" y="0"/>
                      <a:ext cx="2988475" cy="162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6AA9D" wp14:editId="42244423">
            <wp:extent cx="3364992" cy="1603924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4454" cy="16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CA8B" w14:textId="48FD505C" w:rsidR="00081A1D" w:rsidRDefault="00157E5D" w:rsidP="00081A1D">
      <w:r>
        <w:t>Y reiniciamos apache con:</w:t>
      </w:r>
    </w:p>
    <w:p w14:paraId="3900BC8E" w14:textId="4C7F8816" w:rsidR="00157E5D" w:rsidRDefault="00B90BF4" w:rsidP="00081A1D">
      <w:r>
        <w:rPr>
          <w:noProof/>
        </w:rPr>
        <w:drawing>
          <wp:inline distT="0" distB="0" distL="0" distR="0" wp14:anchorId="295EB258" wp14:editId="30EC9769">
            <wp:extent cx="3333333" cy="447619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8F07" w14:textId="20562091" w:rsidR="00825AFC" w:rsidRDefault="00825AFC" w:rsidP="00081A1D">
      <w:r>
        <w:t xml:space="preserve">El archivo de configuración </w:t>
      </w:r>
      <w:proofErr w:type="spellStart"/>
      <w:r>
        <w:t>mas</w:t>
      </w:r>
      <w:proofErr w:type="spellEnd"/>
      <w:r>
        <w:t xml:space="preserve"> importante es:</w:t>
      </w:r>
    </w:p>
    <w:p w14:paraId="232C2681" w14:textId="7B94B833" w:rsidR="00825AFC" w:rsidRDefault="00825AFC" w:rsidP="00081A1D">
      <w:r w:rsidRPr="00825AFC">
        <w:t>/</w:t>
      </w:r>
      <w:proofErr w:type="spellStart"/>
      <w:r w:rsidRPr="00825AFC">
        <w:t>etc</w:t>
      </w:r>
      <w:proofErr w:type="spellEnd"/>
      <w:r w:rsidRPr="00825AFC">
        <w:t>/</w:t>
      </w:r>
      <w:proofErr w:type="spellStart"/>
      <w:r w:rsidRPr="00825AFC">
        <w:t>phpmyadmin</w:t>
      </w:r>
      <w:proofErr w:type="spellEnd"/>
      <w:r w:rsidRPr="00825AFC">
        <w:t>/</w:t>
      </w:r>
      <w:proofErr w:type="spellStart"/>
      <w:r w:rsidRPr="00825AFC">
        <w:t>config.inc.php</w:t>
      </w:r>
      <w:proofErr w:type="spellEnd"/>
    </w:p>
    <w:p w14:paraId="7649A97F" w14:textId="1D8205FF" w:rsidR="00081A1D" w:rsidRDefault="00081A1D" w:rsidP="00081A1D">
      <w:pPr>
        <w:pStyle w:val="Ttulo1"/>
      </w:pPr>
      <w:r>
        <w:t>FTP</w:t>
      </w:r>
    </w:p>
    <w:p w14:paraId="202CD6C3" w14:textId="257EADDF" w:rsidR="00081A1D" w:rsidRDefault="00B90BF4" w:rsidP="00081A1D">
      <w:r w:rsidRPr="00B90BF4">
        <w:t xml:space="preserve">Instalar </w:t>
      </w:r>
      <w:proofErr w:type="spellStart"/>
      <w:r w:rsidRPr="00B90BF4">
        <w:t>vsftpd</w:t>
      </w:r>
      <w:proofErr w:type="spellEnd"/>
      <w:r w:rsidRPr="00B90BF4">
        <w:t>:</w:t>
      </w:r>
    </w:p>
    <w:p w14:paraId="49BF3041" w14:textId="48A7AA74" w:rsidR="00B90BF4" w:rsidRDefault="00B90BF4" w:rsidP="00B90BF4">
      <w:pPr>
        <w:pStyle w:val="Contenido"/>
      </w:pPr>
      <w:r>
        <w:rPr>
          <w:noProof/>
        </w:rPr>
        <w:drawing>
          <wp:inline distT="0" distB="0" distL="0" distR="0" wp14:anchorId="4CA11EEC" wp14:editId="5C2C346D">
            <wp:extent cx="3780952" cy="1123810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2605" w14:textId="77777777" w:rsidR="00B90BF4" w:rsidRDefault="00B90BF4" w:rsidP="00B90BF4">
      <w:r w:rsidRPr="00B90BF4">
        <w:t>Iniciamos y habilitamos el servicio para que arranque automáticamente al encender el sistema:</w:t>
      </w:r>
    </w:p>
    <w:p w14:paraId="63430000" w14:textId="116E8122" w:rsidR="00B90BF4" w:rsidRDefault="00B90BF4" w:rsidP="00B90BF4">
      <w:r>
        <w:rPr>
          <w:noProof/>
        </w:rPr>
        <w:lastRenderedPageBreak/>
        <w:drawing>
          <wp:inline distT="0" distB="0" distL="0" distR="0" wp14:anchorId="09B23465" wp14:editId="1E2D76A3">
            <wp:extent cx="6371590" cy="8566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6EE" w14:textId="531123E4" w:rsidR="00B90BF4" w:rsidRDefault="00B90BF4" w:rsidP="00B90BF4">
      <w:r>
        <w:t>Comprobamos que todo esté bien</w:t>
      </w:r>
    </w:p>
    <w:p w14:paraId="539AD01F" w14:textId="46D1487E" w:rsidR="00B90BF4" w:rsidRDefault="00B90BF4" w:rsidP="00B90BF4">
      <w:r>
        <w:rPr>
          <w:noProof/>
        </w:rPr>
        <w:drawing>
          <wp:inline distT="0" distB="0" distL="0" distR="0" wp14:anchorId="15A6D980" wp14:editId="01F4098B">
            <wp:extent cx="6371590" cy="27216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C7A" w14:textId="77777777" w:rsidR="00825AFC" w:rsidRDefault="00825AFC" w:rsidP="00825AFC">
      <w:r>
        <w:t xml:space="preserve">El archivo de configuración </w:t>
      </w:r>
      <w:proofErr w:type="spellStart"/>
      <w:r>
        <w:t>mas</w:t>
      </w:r>
      <w:proofErr w:type="spellEnd"/>
      <w:r>
        <w:t xml:space="preserve"> importante es:</w:t>
      </w:r>
    </w:p>
    <w:p w14:paraId="43FD2F8B" w14:textId="6FEFF7D9" w:rsidR="00825AFC" w:rsidRDefault="00825AFC" w:rsidP="003D4BB6">
      <w:r w:rsidRPr="00825AFC">
        <w:t>/</w:t>
      </w:r>
      <w:proofErr w:type="spellStart"/>
      <w:r w:rsidRPr="00825AFC">
        <w:t>etc</w:t>
      </w:r>
      <w:proofErr w:type="spellEnd"/>
      <w:r w:rsidRPr="00825AFC">
        <w:t>/</w:t>
      </w:r>
      <w:proofErr w:type="spellStart"/>
      <w:r w:rsidRPr="00825AFC">
        <w:t>vsftpd.conf</w:t>
      </w:r>
      <w:proofErr w:type="spellEnd"/>
    </w:p>
    <w:p w14:paraId="10D2058F" w14:textId="4C393551" w:rsidR="00081A1D" w:rsidRDefault="00081A1D" w:rsidP="00081A1D">
      <w:pPr>
        <w:pStyle w:val="Ttulo1"/>
      </w:pPr>
      <w:r>
        <w:t>NGINX</w:t>
      </w:r>
    </w:p>
    <w:p w14:paraId="3E39814C" w14:textId="5794A5A6" w:rsidR="00081A1D" w:rsidRDefault="008D32C6" w:rsidP="00081A1D">
      <w:r>
        <w:t xml:space="preserve">Instalamos con el comando: </w:t>
      </w:r>
      <w:r w:rsidRPr="008D32C6">
        <w:t xml:space="preserve">sudo </w:t>
      </w:r>
      <w:proofErr w:type="spellStart"/>
      <w:r w:rsidRPr="008D32C6">
        <w:t>apt</w:t>
      </w:r>
      <w:proofErr w:type="spellEnd"/>
      <w:r w:rsidRPr="008D32C6">
        <w:t xml:space="preserve"> </w:t>
      </w:r>
      <w:proofErr w:type="spellStart"/>
      <w:r w:rsidRPr="008D32C6">
        <w:t>install</w:t>
      </w:r>
      <w:proofErr w:type="spellEnd"/>
      <w:r w:rsidRPr="008D32C6">
        <w:t xml:space="preserve"> </w:t>
      </w:r>
      <w:proofErr w:type="spellStart"/>
      <w:r w:rsidRPr="008D32C6">
        <w:t>nginx</w:t>
      </w:r>
      <w:proofErr w:type="spellEnd"/>
    </w:p>
    <w:p w14:paraId="7CA3A60C" w14:textId="1EAE47CD" w:rsidR="008D32C6" w:rsidRDefault="008D32C6" w:rsidP="00081A1D">
      <w:r>
        <w:t>(He perdido la captura)</w:t>
      </w:r>
    </w:p>
    <w:p w14:paraId="1F05330E" w14:textId="02A9DD75" w:rsidR="008D32C6" w:rsidRDefault="008D32C6" w:rsidP="00081A1D">
      <w:r>
        <w:t xml:space="preserve">Al instalar este proceso </w:t>
      </w:r>
      <w:proofErr w:type="gramStart"/>
      <w:r>
        <w:t>entrará  en</w:t>
      </w:r>
      <w:proofErr w:type="gramEnd"/>
      <w:r>
        <w:t xml:space="preserve"> conflicto con apache2 porque ambos usan el puerto 80. </w:t>
      </w:r>
    </w:p>
    <w:p w14:paraId="49A17120" w14:textId="4E7205EE" w:rsidR="008D32C6" w:rsidRDefault="008D32C6" w:rsidP="00081A1D">
      <w:r>
        <w:rPr>
          <w:noProof/>
        </w:rPr>
        <w:drawing>
          <wp:inline distT="0" distB="0" distL="0" distR="0" wp14:anchorId="4AE0D829" wp14:editId="3CDAB521">
            <wp:extent cx="4052621" cy="1977844"/>
            <wp:effectExtent l="0" t="0" r="508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80" cy="19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69C2" w14:textId="66DC3D69" w:rsidR="008D32C6" w:rsidRDefault="008D32C6" w:rsidP="00081A1D">
      <w:r>
        <w:t xml:space="preserve">Para arreglarlo paramos apache y recargamos </w:t>
      </w:r>
      <w:proofErr w:type="spellStart"/>
      <w:r>
        <w:t>nginx</w:t>
      </w:r>
      <w:proofErr w:type="spellEnd"/>
      <w:r>
        <w:t>:</w:t>
      </w:r>
    </w:p>
    <w:p w14:paraId="2A2CCC8C" w14:textId="5B25C050" w:rsidR="008D32C6" w:rsidRDefault="008D32C6" w:rsidP="00081A1D">
      <w:r>
        <w:rPr>
          <w:noProof/>
        </w:rPr>
        <w:drawing>
          <wp:inline distT="0" distB="0" distL="0" distR="0" wp14:anchorId="3F98C7C6" wp14:editId="6334C24E">
            <wp:extent cx="3495238" cy="228571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A450" w14:textId="205A1687" w:rsidR="008D32C6" w:rsidRDefault="008D32C6" w:rsidP="00081A1D">
      <w:r>
        <w:rPr>
          <w:noProof/>
        </w:rPr>
        <w:lastRenderedPageBreak/>
        <w:drawing>
          <wp:inline distT="0" distB="0" distL="0" distR="0" wp14:anchorId="3900F29A" wp14:editId="762FBC5C">
            <wp:extent cx="6371590" cy="25647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EB52" w14:textId="767BEBFB" w:rsidR="008D32C6" w:rsidRDefault="008D32C6" w:rsidP="00081A1D">
      <w:r>
        <w:t xml:space="preserve">El archivo de configuración principal de </w:t>
      </w:r>
      <w:proofErr w:type="spellStart"/>
      <w:r>
        <w:rPr>
          <w:rStyle w:val="Textoennegrita"/>
        </w:rPr>
        <w:t>Nginx</w:t>
      </w:r>
      <w:proofErr w:type="spellEnd"/>
      <w:r>
        <w:t xml:space="preserve"> es:</w:t>
      </w:r>
      <w:r>
        <w:br/>
      </w:r>
      <w:r w:rsidRPr="008D32C6">
        <w:t>/</w:t>
      </w:r>
      <w:proofErr w:type="spellStart"/>
      <w:r w:rsidRPr="008D32C6">
        <w:t>etc</w:t>
      </w:r>
      <w:proofErr w:type="spellEnd"/>
      <w:r w:rsidRPr="008D32C6">
        <w:t>/</w:t>
      </w:r>
      <w:proofErr w:type="spellStart"/>
      <w:r w:rsidRPr="008D32C6">
        <w:t>nginx</w:t>
      </w:r>
      <w:proofErr w:type="spellEnd"/>
      <w:r w:rsidRPr="008D32C6">
        <w:t>/</w:t>
      </w:r>
      <w:proofErr w:type="spellStart"/>
      <w:r w:rsidRPr="008D32C6">
        <w:t>nginx.conf</w:t>
      </w:r>
      <w:proofErr w:type="spellEnd"/>
    </w:p>
    <w:p w14:paraId="60D416C9" w14:textId="59CCA1D4" w:rsidR="00DC1854" w:rsidRDefault="00081A1D" w:rsidP="00081A1D">
      <w:pPr>
        <w:pStyle w:val="Ttulo1"/>
      </w:pPr>
      <w:r>
        <w:t>Tomcat</w:t>
      </w:r>
    </w:p>
    <w:p w14:paraId="1A6935C8" w14:textId="5ACFCE42" w:rsidR="008D32C6" w:rsidRDefault="008D32C6" w:rsidP="008D32C6">
      <w:r>
        <w:t xml:space="preserve">Tomcat requiere que Java esté instalado. Podemos instalar </w:t>
      </w:r>
      <w:proofErr w:type="spellStart"/>
      <w:r>
        <w:rPr>
          <w:rStyle w:val="Textoennegrita"/>
        </w:rPr>
        <w:t>OpenJDK</w:t>
      </w:r>
      <w:proofErr w:type="spellEnd"/>
      <w:r>
        <w:t xml:space="preserve"> con el siguiente comando:</w:t>
      </w:r>
    </w:p>
    <w:p w14:paraId="7128B17C" w14:textId="1DCC2B2A" w:rsidR="008D32C6" w:rsidRDefault="008D32C6" w:rsidP="008D32C6">
      <w:r>
        <w:rPr>
          <w:noProof/>
        </w:rPr>
        <w:drawing>
          <wp:inline distT="0" distB="0" distL="0" distR="0" wp14:anchorId="0B2EB51A" wp14:editId="30950303">
            <wp:extent cx="4037991" cy="1350164"/>
            <wp:effectExtent l="0" t="0" r="635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4805" cy="13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AB5F" w14:textId="40FA2603" w:rsidR="0015542F" w:rsidRDefault="0015542F" w:rsidP="008D32C6">
      <w:r>
        <w:t xml:space="preserve">Vamos a la página oficial de descargas de Apache Tomcat y seleccionamos la versión que deseamos instalar. Usamos </w:t>
      </w:r>
      <w:proofErr w:type="spellStart"/>
      <w:r>
        <w:rPr>
          <w:rStyle w:val="CdigoHTML"/>
          <w:rFonts w:eastAsiaTheme="minorEastAsia"/>
        </w:rPr>
        <w:t>wget</w:t>
      </w:r>
      <w:proofErr w:type="spellEnd"/>
      <w:r>
        <w:t xml:space="preserve"> para descargar la versión más reciente:</w:t>
      </w:r>
    </w:p>
    <w:p w14:paraId="7FADFA00" w14:textId="77777777" w:rsidR="00E276BF" w:rsidRDefault="00E276BF" w:rsidP="008D32C6">
      <w:pPr>
        <w:rPr>
          <w:noProof/>
        </w:rPr>
      </w:pPr>
    </w:p>
    <w:p w14:paraId="57911A54" w14:textId="44189F8F" w:rsidR="00E276BF" w:rsidRDefault="00E276BF" w:rsidP="008D32C6">
      <w:r>
        <w:rPr>
          <w:noProof/>
        </w:rPr>
        <w:drawing>
          <wp:inline distT="0" distB="0" distL="0" distR="0" wp14:anchorId="790D8DBC" wp14:editId="71AAE4CE">
            <wp:extent cx="6320383" cy="2215515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03" r="-1"/>
                    <a:stretch/>
                  </pic:blipFill>
                  <pic:spPr bwMode="auto">
                    <a:xfrm>
                      <a:off x="0" y="0"/>
                      <a:ext cx="6320383" cy="221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CA22B" w14:textId="7BA0AA89" w:rsidR="00E276BF" w:rsidRDefault="00E276BF" w:rsidP="008D32C6">
      <w:r>
        <w:t>Descomprimimos el archivo en /</w:t>
      </w:r>
      <w:proofErr w:type="spellStart"/>
      <w:r>
        <w:t>opt</w:t>
      </w:r>
      <w:proofErr w:type="spellEnd"/>
      <w:r>
        <w:t>/</w:t>
      </w:r>
      <w:proofErr w:type="spellStart"/>
      <w:r>
        <w:t>tomcat</w:t>
      </w:r>
      <w:proofErr w:type="spellEnd"/>
      <w:r>
        <w:t>/</w:t>
      </w:r>
    </w:p>
    <w:p w14:paraId="5DBB427A" w14:textId="1F199D31" w:rsidR="00E276BF" w:rsidRDefault="00E276BF" w:rsidP="008D32C6">
      <w:r>
        <w:rPr>
          <w:noProof/>
        </w:rPr>
        <w:lastRenderedPageBreak/>
        <w:drawing>
          <wp:inline distT="0" distB="0" distL="0" distR="0" wp14:anchorId="34B01B19" wp14:editId="3EC2013C">
            <wp:extent cx="6371590" cy="12852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89F" w14:textId="1741F3C8" w:rsidR="00E276BF" w:rsidRDefault="00E276BF" w:rsidP="008D32C6">
      <w:r>
        <w:t>Cambiamos los permisos para que el usuario adecuado pueda gestionar Tomcat:</w:t>
      </w:r>
    </w:p>
    <w:p w14:paraId="6F5D31EC" w14:textId="6B421D0C" w:rsidR="00E276BF" w:rsidRDefault="00E276BF" w:rsidP="008D32C6">
      <w:r>
        <w:rPr>
          <w:noProof/>
        </w:rPr>
        <w:drawing>
          <wp:inline distT="0" distB="0" distL="0" distR="0" wp14:anchorId="4750F902" wp14:editId="086DAF5A">
            <wp:extent cx="4695238" cy="43809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A070" w14:textId="56D1D192" w:rsidR="00E276BF" w:rsidRDefault="00E276BF" w:rsidP="008D32C6">
      <w:r w:rsidRPr="00E276BF">
        <w:t>Para gestionar Tomcat como un servicio, creamos un archivo de servicio:</w:t>
      </w:r>
    </w:p>
    <w:p w14:paraId="4322430C" w14:textId="0C6348E3" w:rsidR="00E276BF" w:rsidRDefault="00E276BF" w:rsidP="008D32C6">
      <w:r>
        <w:rPr>
          <w:noProof/>
        </w:rPr>
        <w:drawing>
          <wp:inline distT="0" distB="0" distL="0" distR="0" wp14:anchorId="276CCAB1" wp14:editId="45B85A00">
            <wp:extent cx="4396435" cy="2539101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9788" cy="25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DD8B" w14:textId="79E96FFE" w:rsidR="00E276BF" w:rsidRDefault="00E276BF" w:rsidP="008D32C6">
      <w:r>
        <w:t xml:space="preserve">Recargamos </w:t>
      </w:r>
      <w:proofErr w:type="spellStart"/>
      <w:r>
        <w:t>systemd</w:t>
      </w:r>
      <w:proofErr w:type="spellEnd"/>
      <w:r>
        <w:t xml:space="preserve"> para que el nuevo servicio sea reconocido:</w:t>
      </w:r>
    </w:p>
    <w:p w14:paraId="0B7A6880" w14:textId="091C06F4" w:rsidR="00E276BF" w:rsidRDefault="00E276BF" w:rsidP="008D32C6">
      <w:r>
        <w:rPr>
          <w:noProof/>
        </w:rPr>
        <w:drawing>
          <wp:inline distT="0" distB="0" distL="0" distR="0" wp14:anchorId="13436DD9" wp14:editId="125F2E44">
            <wp:extent cx="6371590" cy="167513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5D4" w14:textId="04281A0A" w:rsidR="008D32C6" w:rsidRDefault="00E276BF" w:rsidP="00081A1D">
      <w:r>
        <w:t xml:space="preserve">El archivo de configuración más importante de </w:t>
      </w:r>
      <w:r>
        <w:rPr>
          <w:rStyle w:val="Textoennegrita"/>
        </w:rPr>
        <w:t>Apache Tomcat</w:t>
      </w:r>
      <w:r>
        <w:t xml:space="preserve"> es:</w:t>
      </w:r>
    </w:p>
    <w:p w14:paraId="117BB080" w14:textId="66B43EA4" w:rsidR="00E276BF" w:rsidRPr="00DC1854" w:rsidRDefault="00E276BF" w:rsidP="00081A1D">
      <w:r w:rsidRPr="00E276BF">
        <w:t>/</w:t>
      </w:r>
      <w:proofErr w:type="spellStart"/>
      <w:r w:rsidRPr="00E276BF">
        <w:t>opt</w:t>
      </w:r>
      <w:proofErr w:type="spellEnd"/>
      <w:r w:rsidRPr="00E276BF">
        <w:t>/</w:t>
      </w:r>
      <w:proofErr w:type="spellStart"/>
      <w:r w:rsidRPr="00E276BF">
        <w:t>tomcat</w:t>
      </w:r>
      <w:proofErr w:type="spellEnd"/>
      <w:r w:rsidRPr="00E276BF">
        <w:t>/</w:t>
      </w:r>
      <w:proofErr w:type="spellStart"/>
      <w:r w:rsidRPr="00E276BF">
        <w:t>conf</w:t>
      </w:r>
      <w:proofErr w:type="spellEnd"/>
      <w:r w:rsidRPr="00E276BF">
        <w:t>/server.xml</w:t>
      </w:r>
    </w:p>
    <w:sectPr w:rsidR="00E276BF" w:rsidRPr="00DC1854" w:rsidSect="00AB02A7">
      <w:headerReference w:type="default" r:id="rId29"/>
      <w:footerReference w:type="default" r:id="rId3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303D8" w14:textId="77777777" w:rsidR="009B4A91" w:rsidRDefault="009B4A91">
      <w:r>
        <w:separator/>
      </w:r>
    </w:p>
    <w:p w14:paraId="602743D8" w14:textId="77777777" w:rsidR="009B4A91" w:rsidRDefault="009B4A91"/>
  </w:endnote>
  <w:endnote w:type="continuationSeparator" w:id="0">
    <w:p w14:paraId="291ADBA2" w14:textId="77777777" w:rsidR="009B4A91" w:rsidRDefault="009B4A91">
      <w:r>
        <w:continuationSeparator/>
      </w:r>
    </w:p>
    <w:p w14:paraId="06689120" w14:textId="77777777" w:rsidR="009B4A91" w:rsidRDefault="009B4A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6F7998D6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26E94C9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3DD0E" w14:textId="77777777" w:rsidR="009B4A91" w:rsidRDefault="009B4A91">
      <w:r>
        <w:separator/>
      </w:r>
    </w:p>
    <w:p w14:paraId="56744464" w14:textId="77777777" w:rsidR="009B4A91" w:rsidRDefault="009B4A91"/>
  </w:footnote>
  <w:footnote w:type="continuationSeparator" w:id="0">
    <w:p w14:paraId="0B3D509B" w14:textId="77777777" w:rsidR="009B4A91" w:rsidRDefault="009B4A91">
      <w:r>
        <w:continuationSeparator/>
      </w:r>
    </w:p>
    <w:p w14:paraId="4A49F624" w14:textId="77777777" w:rsidR="009B4A91" w:rsidRDefault="009B4A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C117599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585E0E5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4D96890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6E"/>
    <w:rsid w:val="0002482E"/>
    <w:rsid w:val="00050324"/>
    <w:rsid w:val="00065190"/>
    <w:rsid w:val="000747A0"/>
    <w:rsid w:val="00081A1D"/>
    <w:rsid w:val="000A0150"/>
    <w:rsid w:val="000E63C9"/>
    <w:rsid w:val="00130E9D"/>
    <w:rsid w:val="00150A6D"/>
    <w:rsid w:val="0015542F"/>
    <w:rsid w:val="00157E5D"/>
    <w:rsid w:val="00185B35"/>
    <w:rsid w:val="001A510D"/>
    <w:rsid w:val="001F2BC8"/>
    <w:rsid w:val="001F5F6B"/>
    <w:rsid w:val="00202479"/>
    <w:rsid w:val="00243EBC"/>
    <w:rsid w:val="00246A35"/>
    <w:rsid w:val="00284348"/>
    <w:rsid w:val="00292DA5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D4BB6"/>
    <w:rsid w:val="004110DE"/>
    <w:rsid w:val="00430A43"/>
    <w:rsid w:val="0044085A"/>
    <w:rsid w:val="004B21A5"/>
    <w:rsid w:val="004E5FEE"/>
    <w:rsid w:val="005037F0"/>
    <w:rsid w:val="00516A86"/>
    <w:rsid w:val="005275F6"/>
    <w:rsid w:val="00572102"/>
    <w:rsid w:val="005C4C78"/>
    <w:rsid w:val="005F1BB0"/>
    <w:rsid w:val="00647017"/>
    <w:rsid w:val="00656C4D"/>
    <w:rsid w:val="00684178"/>
    <w:rsid w:val="006E5716"/>
    <w:rsid w:val="00710135"/>
    <w:rsid w:val="007302B3"/>
    <w:rsid w:val="00730733"/>
    <w:rsid w:val="007309A6"/>
    <w:rsid w:val="00730E3A"/>
    <w:rsid w:val="00736AAF"/>
    <w:rsid w:val="00765B2A"/>
    <w:rsid w:val="00780D03"/>
    <w:rsid w:val="00783A34"/>
    <w:rsid w:val="00785AC1"/>
    <w:rsid w:val="007C6B52"/>
    <w:rsid w:val="007D16C5"/>
    <w:rsid w:val="00825AFC"/>
    <w:rsid w:val="00862FE4"/>
    <w:rsid w:val="0086389A"/>
    <w:rsid w:val="0087605E"/>
    <w:rsid w:val="008941AE"/>
    <w:rsid w:val="008B1FEE"/>
    <w:rsid w:val="008D32C6"/>
    <w:rsid w:val="00903C32"/>
    <w:rsid w:val="00916B16"/>
    <w:rsid w:val="009173B9"/>
    <w:rsid w:val="00931256"/>
    <w:rsid w:val="0093335D"/>
    <w:rsid w:val="0093613E"/>
    <w:rsid w:val="00943026"/>
    <w:rsid w:val="00966B81"/>
    <w:rsid w:val="00977F79"/>
    <w:rsid w:val="009B4A91"/>
    <w:rsid w:val="009C7720"/>
    <w:rsid w:val="00A23AFA"/>
    <w:rsid w:val="00A31B3E"/>
    <w:rsid w:val="00A532F3"/>
    <w:rsid w:val="00A60B59"/>
    <w:rsid w:val="00A8489E"/>
    <w:rsid w:val="00AB02A7"/>
    <w:rsid w:val="00AC260A"/>
    <w:rsid w:val="00AC29F3"/>
    <w:rsid w:val="00B016BA"/>
    <w:rsid w:val="00B231E5"/>
    <w:rsid w:val="00B90BF4"/>
    <w:rsid w:val="00C02B87"/>
    <w:rsid w:val="00C32A6E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1854"/>
    <w:rsid w:val="00DC706A"/>
    <w:rsid w:val="00DD152F"/>
    <w:rsid w:val="00DE213F"/>
    <w:rsid w:val="00DF027C"/>
    <w:rsid w:val="00E00A32"/>
    <w:rsid w:val="00E22ACD"/>
    <w:rsid w:val="00E276BF"/>
    <w:rsid w:val="00E620B0"/>
    <w:rsid w:val="00E81B40"/>
    <w:rsid w:val="00E8416C"/>
    <w:rsid w:val="00EF555B"/>
    <w:rsid w:val="00F027BB"/>
    <w:rsid w:val="00F11DCF"/>
    <w:rsid w:val="00F162EA"/>
    <w:rsid w:val="00F52D27"/>
    <w:rsid w:val="00F83527"/>
    <w:rsid w:val="00F905A4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F01942"/>
  <w15:docId w15:val="{A9463CD6-7121-47C4-99EF-CDF70643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AFC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Textoennegrita">
    <w:name w:val="Strong"/>
    <w:basedOn w:val="Fuentedeprrafopredeter"/>
    <w:uiPriority w:val="22"/>
    <w:qFormat/>
    <w:rsid w:val="00B90BF4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1554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0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W2\AppData\Local\Microsoft\Office\16.0\DTS\es-ES%7b5819C38D-860D-4EAE-A5CD-9D8CFFB74C71%7d\%7bBE6CD98B-528E-4952-AE5A-F7D6F9E4F18F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70890337D14EF1B466C09903D6A3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BA2AE-CC40-4604-BFC2-A26BDF000EA4}"/>
      </w:docPartPr>
      <w:docPartBody>
        <w:p w:rsidR="00A0173B" w:rsidRDefault="00EA44FC">
          <w:pPr>
            <w:pStyle w:val="0370890337D14EF1B466C09903D6A315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322805DBDE814B2AA5CD588A70F7EB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FC91A0-E5E3-4B88-B92D-3D0DA9DF1FEA}"/>
      </w:docPartPr>
      <w:docPartBody>
        <w:p w:rsidR="00A0173B" w:rsidRDefault="00EA44FC">
          <w:pPr>
            <w:pStyle w:val="322805DBDE814B2AA5CD588A70F7EB90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7B66B5F9662344268489D415F3F5F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9B95B6-6CD6-4571-BDDC-77008875F833}"/>
      </w:docPartPr>
      <w:docPartBody>
        <w:p w:rsidR="00A0173B" w:rsidRDefault="00EA44FC">
          <w:pPr>
            <w:pStyle w:val="7B66B5F9662344268489D415F3F5F48A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FC"/>
    <w:rsid w:val="003C1FAC"/>
    <w:rsid w:val="006B1A83"/>
    <w:rsid w:val="009118BD"/>
    <w:rsid w:val="00A0173B"/>
    <w:rsid w:val="00EA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370890337D14EF1B466C09903D6A315">
    <w:name w:val="0370890337D14EF1B466C09903D6A315"/>
  </w:style>
  <w:style w:type="paragraph" w:customStyle="1" w:styleId="322805DBDE814B2AA5CD588A70F7EB90">
    <w:name w:val="322805DBDE814B2AA5CD588A70F7EB90"/>
  </w:style>
  <w:style w:type="paragraph" w:customStyle="1" w:styleId="7B66B5F9662344268489D415F3F5F48A">
    <w:name w:val="7B66B5F9662344268489D415F3F5F4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Antonio Alba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{BE6CD98B-528E-4952-AE5A-F7D6F9E4F18F}tf16392850_win32.dotx</Template>
  <TotalTime>138</TotalTime>
  <Pages>7</Pages>
  <Words>309</Words>
  <Characters>1704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DAW2</dc:creator>
  <cp:keywords/>
  <cp:lastModifiedBy>DAW2</cp:lastModifiedBy>
  <cp:revision>7</cp:revision>
  <cp:lastPrinted>2024-10-09T19:46:00Z</cp:lastPrinted>
  <dcterms:created xsi:type="dcterms:W3CDTF">2024-10-09T18:46:00Z</dcterms:created>
  <dcterms:modified xsi:type="dcterms:W3CDTF">2024-10-16T19:31:00Z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