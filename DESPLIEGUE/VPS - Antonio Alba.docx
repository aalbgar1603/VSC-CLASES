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1E26C" w14:textId="77777777" w:rsidR="00D077E9" w:rsidRDefault="00AB02A7" w:rsidP="00D70D02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23F10ED" wp14:editId="387921F3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938B9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1A18368E" wp14:editId="2DF19FCF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5FE76EED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5784CA8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98C80D9" wp14:editId="0E37C499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7601D97" w14:textId="1EAC4E15" w:rsidR="00D077E9" w:rsidRDefault="00C32A6E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Tarea</w:t>
                                  </w:r>
                                </w:p>
                                <w:p w14:paraId="533C4475" w14:textId="3E5D88EB" w:rsidR="00C32A6E" w:rsidRPr="00D86945" w:rsidRDefault="00C32A6E" w:rsidP="00D077E9">
                                  <w:pPr>
                                    <w:pStyle w:val="Ttulo"/>
                                    <w:spacing w:after="0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VPS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98C80D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" filled="f" stroked="f" strokeweight=".5pt">
                      <v:textbox>
                        <w:txbxContent>
                          <w:p w14:paraId="17601D97" w14:textId="1EAC4E15" w:rsidR="00D077E9" w:rsidRDefault="00C32A6E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Tarea</w:t>
                            </w:r>
                          </w:p>
                          <w:p w14:paraId="533C4475" w14:textId="3E5D88EB" w:rsidR="00C32A6E" w:rsidRPr="00D86945" w:rsidRDefault="00C32A6E" w:rsidP="00D077E9">
                            <w:pPr>
                              <w:pStyle w:val="Ttulo"/>
                              <w:spacing w:after="0"/>
                            </w:pPr>
                            <w:r>
                              <w:rPr>
                                <w:lang w:bidi="es-ES"/>
                              </w:rPr>
                              <w:t>VPS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321B9F3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C7DEB2A" wp14:editId="55B36BF8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D0D570E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4F78A4C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C975728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7314294E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0370890337D14EF1B466C09903D6A315"/>
              </w:placeholder>
              <w15:appearance w15:val="hidden"/>
            </w:sdtPr>
            <w:sdtEndPr/>
            <w:sdtContent>
              <w:p w14:paraId="07816D9D" w14:textId="42D50C66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292DA5">
                  <w:rPr>
                    <w:rStyle w:val="SubttuloCar"/>
                    <w:b w:val="0"/>
                    <w:noProof/>
                    <w:lang w:bidi="es-ES"/>
                  </w:rPr>
                  <w:t>9 octubre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0B56D80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F41EE65" wp14:editId="7F6388B5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313869F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A99281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D66272C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2F98154" w14:textId="2D45825E" w:rsidR="00D077E9" w:rsidRDefault="00A60B59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322805DBDE814B2AA5CD588A70F7EB90"/>
                </w:placeholder>
                <w15:appearance w15:val="hidden"/>
              </w:sdtPr>
              <w:sdtEndPr/>
              <w:sdtContent>
                <w:r w:rsidR="00C32A6E">
                  <w:rPr>
                    <w:noProof/>
                  </w:rPr>
                  <w:t>IES TRAFALGAR</w:t>
                </w:r>
              </w:sdtContent>
            </w:sdt>
          </w:p>
          <w:p w14:paraId="58E32BC9" w14:textId="6CD58B07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7B66B5F9662344268489D415F3F5F48A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C32A6E">
                  <w:rPr>
                    <w:noProof/>
                  </w:rPr>
                  <w:t>Antonio Alba</w:t>
                </w:r>
              </w:sdtContent>
            </w:sdt>
          </w:p>
          <w:p w14:paraId="1E13A7AC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67817B89" w14:textId="574389A5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AF33405" wp14:editId="550473C1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82D22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J85oSymAgAAq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0406D28C" w14:textId="5B14E60C" w:rsidR="00C32A6E" w:rsidRDefault="00C32A6E" w:rsidP="00DC1854">
      <w:pPr>
        <w:pStyle w:val="Ttulo1"/>
        <w:jc w:val="both"/>
        <w:rPr>
          <w:noProof/>
        </w:rPr>
      </w:pPr>
      <w:r>
        <w:rPr>
          <w:noProof/>
        </w:rPr>
        <w:lastRenderedPageBreak/>
        <w:t>Instalacion Debian</w:t>
      </w:r>
    </w:p>
    <w:p w14:paraId="4BCA53D1" w14:textId="62B08CB1" w:rsidR="00C32A6E" w:rsidRDefault="00C32A6E" w:rsidP="00DC1854">
      <w:pPr>
        <w:ind w:firstLine="720"/>
        <w:jc w:val="both"/>
        <w:rPr>
          <w:noProof/>
        </w:rPr>
      </w:pPr>
      <w:r>
        <w:rPr>
          <w:noProof/>
        </w:rPr>
        <w:t>Para empezar elegimos los idiomas que prefiramos.</w:t>
      </w:r>
    </w:p>
    <w:p w14:paraId="746DC582" w14:textId="26D993C6" w:rsidR="0087605E" w:rsidRDefault="00C32A6E" w:rsidP="00C32A6E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091CD19B" wp14:editId="1F07E24F">
            <wp:extent cx="5324475" cy="396944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462" cy="398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976EC" w14:textId="0C81AF1E" w:rsidR="00C32A6E" w:rsidRDefault="00C32A6E" w:rsidP="00C32A6E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6359B5B8" wp14:editId="69E926AF">
            <wp:extent cx="5324475" cy="4019222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423" cy="403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7D123" w14:textId="4B33EAEB" w:rsidR="00C32A6E" w:rsidRDefault="00C32A6E" w:rsidP="00DC1854">
      <w:pPr>
        <w:ind w:firstLine="720"/>
        <w:jc w:val="both"/>
        <w:rPr>
          <w:noProof/>
        </w:rPr>
      </w:pPr>
      <w:r>
        <w:rPr>
          <w:noProof/>
        </w:rPr>
        <w:lastRenderedPageBreak/>
        <w:t>En este punto esperamos a que se hagan las configuraciones para empezar la instalacion.</w:t>
      </w:r>
    </w:p>
    <w:p w14:paraId="67C75C80" w14:textId="77777777" w:rsidR="00C32A6E" w:rsidRDefault="00C32A6E" w:rsidP="00C32A6E">
      <w:pPr>
        <w:spacing w:after="200"/>
        <w:jc w:val="center"/>
        <w:rPr>
          <w:noProof/>
        </w:rPr>
      </w:pPr>
    </w:p>
    <w:p w14:paraId="1358E75D" w14:textId="6B0CDEAC" w:rsidR="00C32A6E" w:rsidRDefault="00C32A6E" w:rsidP="00C32A6E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45235C2C" wp14:editId="03BFAAEC">
            <wp:extent cx="4399911" cy="1600200"/>
            <wp:effectExtent l="0" t="0" r="127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14"/>
                    <a:stretch/>
                  </pic:blipFill>
                  <pic:spPr bwMode="auto">
                    <a:xfrm>
                      <a:off x="0" y="0"/>
                      <a:ext cx="4406201" cy="160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9C740" w14:textId="2E3739B5" w:rsidR="00710135" w:rsidRDefault="00710135" w:rsidP="00DC1854">
      <w:pPr>
        <w:ind w:firstLine="720"/>
        <w:jc w:val="both"/>
        <w:rPr>
          <w:noProof/>
        </w:rPr>
      </w:pPr>
      <w:r>
        <w:rPr>
          <w:noProof/>
        </w:rPr>
        <w:t>Introducimos el nombre de la maquina que se mostrará en la red local.</w:t>
      </w:r>
    </w:p>
    <w:p w14:paraId="38259CDA" w14:textId="6771DBCA" w:rsidR="00C32A6E" w:rsidRDefault="00C32A6E" w:rsidP="00647017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63FE29B6" wp14:editId="2880921B">
            <wp:extent cx="6372225" cy="235267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78"/>
                    <a:stretch/>
                  </pic:blipFill>
                  <pic:spPr bwMode="auto">
                    <a:xfrm>
                      <a:off x="0" y="0"/>
                      <a:ext cx="63722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5279F" w14:textId="59D20AE8" w:rsidR="005C4C78" w:rsidRDefault="005C4C78" w:rsidP="00DC1854">
      <w:pPr>
        <w:ind w:firstLine="720"/>
        <w:jc w:val="both"/>
        <w:rPr>
          <w:noProof/>
        </w:rPr>
      </w:pPr>
      <w:r>
        <w:rPr>
          <w:noProof/>
        </w:rPr>
        <w:t>Definimos un dominio</w:t>
      </w:r>
    </w:p>
    <w:p w14:paraId="682BC904" w14:textId="2514D3DB" w:rsidR="00C32A6E" w:rsidRDefault="00C32A6E" w:rsidP="00647017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756271B1" wp14:editId="7E238747">
            <wp:extent cx="6372225" cy="21907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83"/>
                    <a:stretch/>
                  </pic:blipFill>
                  <pic:spPr bwMode="auto">
                    <a:xfrm>
                      <a:off x="0" y="0"/>
                      <a:ext cx="63722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041C4" w14:textId="29B7CCF1" w:rsidR="005C4C78" w:rsidRDefault="005C4C78">
      <w:pPr>
        <w:spacing w:after="200"/>
        <w:rPr>
          <w:noProof/>
        </w:rPr>
      </w:pPr>
      <w:r>
        <w:rPr>
          <w:noProof/>
        </w:rPr>
        <w:br w:type="page"/>
      </w:r>
    </w:p>
    <w:p w14:paraId="0B3DF562" w14:textId="29C766F0" w:rsidR="005C4C78" w:rsidRDefault="005C4C78" w:rsidP="00DC1854">
      <w:pPr>
        <w:ind w:firstLine="720"/>
        <w:jc w:val="both"/>
        <w:rPr>
          <w:noProof/>
        </w:rPr>
      </w:pPr>
      <w:r>
        <w:rPr>
          <w:noProof/>
        </w:rPr>
        <w:lastRenderedPageBreak/>
        <w:t>A continuan definimos las claves del root</w:t>
      </w:r>
    </w:p>
    <w:p w14:paraId="43FFBA88" w14:textId="61C4D0DD" w:rsidR="00C32A6E" w:rsidRDefault="00C32A6E" w:rsidP="00647017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3637E165" wp14:editId="06AAF06F">
            <wp:extent cx="5133975" cy="3881224"/>
            <wp:effectExtent l="0" t="0" r="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32" cy="388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D99A8" w14:textId="1A6BDBAC" w:rsidR="005C4C78" w:rsidRDefault="005C4C78" w:rsidP="00DC1854">
      <w:pPr>
        <w:spacing w:after="200"/>
        <w:ind w:firstLine="720"/>
        <w:jc w:val="both"/>
        <w:rPr>
          <w:noProof/>
        </w:rPr>
      </w:pPr>
      <w:r>
        <w:rPr>
          <w:noProof/>
        </w:rPr>
        <w:t>Escribimos el nombre del usuario y su contraseña</w:t>
      </w:r>
    </w:p>
    <w:p w14:paraId="27D62922" w14:textId="452AD9E4" w:rsidR="005C4C78" w:rsidRDefault="00C32A6E" w:rsidP="005C4C78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2272E731" wp14:editId="37E772C6">
            <wp:extent cx="4810125" cy="189380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09"/>
                    <a:stretch/>
                  </pic:blipFill>
                  <pic:spPr bwMode="auto">
                    <a:xfrm>
                      <a:off x="0" y="0"/>
                      <a:ext cx="4812642" cy="189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68DF0" w14:textId="17DA2BFC" w:rsidR="00C32A6E" w:rsidRDefault="00C32A6E" w:rsidP="005C4C78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053FECCF" wp14:editId="551AA7E7">
            <wp:extent cx="5019675" cy="2201744"/>
            <wp:effectExtent l="0" t="0" r="0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34"/>
                    <a:stretch/>
                  </pic:blipFill>
                  <pic:spPr bwMode="auto">
                    <a:xfrm>
                      <a:off x="0" y="0"/>
                      <a:ext cx="5021832" cy="2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97A8B" w14:textId="7A7D21DA" w:rsidR="00647017" w:rsidRDefault="00647017" w:rsidP="00DC1854">
      <w:pPr>
        <w:spacing w:after="200"/>
        <w:ind w:firstLine="720"/>
        <w:jc w:val="both"/>
        <w:rPr>
          <w:noProof/>
        </w:rPr>
      </w:pPr>
      <w:r>
        <w:rPr>
          <w:noProof/>
        </w:rPr>
        <w:lastRenderedPageBreak/>
        <w:t>Elegimos utilizar todo el disco.</w:t>
      </w:r>
    </w:p>
    <w:p w14:paraId="232A3D24" w14:textId="2D88A10E" w:rsidR="00C32A6E" w:rsidRDefault="00C32A6E" w:rsidP="00AB02A7">
      <w:pPr>
        <w:spacing w:after="200"/>
        <w:rPr>
          <w:noProof/>
        </w:rPr>
      </w:pPr>
      <w:r>
        <w:rPr>
          <w:noProof/>
        </w:rPr>
        <w:drawing>
          <wp:inline distT="0" distB="0" distL="0" distR="0" wp14:anchorId="0C99F1E4" wp14:editId="06CDACA1">
            <wp:extent cx="6362700" cy="28575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11"/>
                    <a:stretch/>
                  </pic:blipFill>
                  <pic:spPr bwMode="auto">
                    <a:xfrm>
                      <a:off x="0" y="0"/>
                      <a:ext cx="6362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76F79" w14:textId="0838B875" w:rsidR="00647017" w:rsidRDefault="00647017" w:rsidP="00DC1854">
      <w:pPr>
        <w:spacing w:after="200"/>
        <w:ind w:firstLine="720"/>
        <w:jc w:val="both"/>
        <w:rPr>
          <w:noProof/>
        </w:rPr>
      </w:pPr>
      <w:r>
        <w:rPr>
          <w:noProof/>
        </w:rPr>
        <w:t>Elegimos el disco.</w:t>
      </w:r>
    </w:p>
    <w:p w14:paraId="58E599C0" w14:textId="383962A2" w:rsidR="00C32A6E" w:rsidRDefault="00C32A6E" w:rsidP="00647017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08E1D67B" wp14:editId="782035DA">
            <wp:extent cx="6372225" cy="198120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83"/>
                    <a:stretch/>
                  </pic:blipFill>
                  <pic:spPr bwMode="auto">
                    <a:xfrm>
                      <a:off x="0" y="0"/>
                      <a:ext cx="63722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9B7D9" w14:textId="20FFF039" w:rsidR="00647017" w:rsidRDefault="00647017" w:rsidP="00DC1854">
      <w:pPr>
        <w:spacing w:after="200"/>
        <w:ind w:firstLine="720"/>
        <w:jc w:val="both"/>
        <w:rPr>
          <w:noProof/>
        </w:rPr>
      </w:pPr>
      <w:r>
        <w:rPr>
          <w:noProof/>
        </w:rPr>
        <w:t>Elegimos el primer esquema de particiones.</w:t>
      </w:r>
    </w:p>
    <w:p w14:paraId="011F079B" w14:textId="70673C55" w:rsidR="00C32A6E" w:rsidRDefault="00C32A6E" w:rsidP="00647017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3331EA7C" wp14:editId="4B074177">
            <wp:extent cx="5991225" cy="2627888"/>
            <wp:effectExtent l="0" t="0" r="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36"/>
                    <a:stretch/>
                  </pic:blipFill>
                  <pic:spPr bwMode="auto">
                    <a:xfrm>
                      <a:off x="0" y="0"/>
                      <a:ext cx="5992534" cy="262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27B5F" w14:textId="7D3B2CE2" w:rsidR="00647017" w:rsidRDefault="00647017" w:rsidP="00DC1854">
      <w:pPr>
        <w:spacing w:after="200"/>
        <w:ind w:firstLine="720"/>
        <w:jc w:val="both"/>
        <w:rPr>
          <w:noProof/>
        </w:rPr>
      </w:pPr>
      <w:r>
        <w:rPr>
          <w:noProof/>
        </w:rPr>
        <w:lastRenderedPageBreak/>
        <w:t>Y confirmamos para crear las particiones</w:t>
      </w:r>
    </w:p>
    <w:p w14:paraId="45D20029" w14:textId="4660F17D" w:rsidR="00C32A6E" w:rsidRDefault="00C32A6E" w:rsidP="00647017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35492671" wp14:editId="4C5467EE">
            <wp:extent cx="6372225" cy="47529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D2FBD" w14:textId="7032F008" w:rsidR="00C32A6E" w:rsidRDefault="00647017" w:rsidP="00647017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3EF0DB82" wp14:editId="0AE73DFA">
            <wp:extent cx="6310591" cy="300037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38"/>
                    <a:stretch/>
                  </pic:blipFill>
                  <pic:spPr bwMode="auto">
                    <a:xfrm>
                      <a:off x="0" y="0"/>
                      <a:ext cx="6321188" cy="300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7EB7A" w14:textId="00517CD1" w:rsidR="00647017" w:rsidRDefault="00647017">
      <w:pPr>
        <w:spacing w:after="200"/>
        <w:rPr>
          <w:noProof/>
        </w:rPr>
      </w:pPr>
      <w:r>
        <w:rPr>
          <w:noProof/>
        </w:rPr>
        <w:br w:type="page"/>
      </w:r>
    </w:p>
    <w:p w14:paraId="512E1B11" w14:textId="1CAEAFBD" w:rsidR="00647017" w:rsidRDefault="00647017" w:rsidP="00785AC1">
      <w:pPr>
        <w:spacing w:after="200"/>
        <w:ind w:firstLine="720"/>
        <w:rPr>
          <w:noProof/>
        </w:rPr>
      </w:pPr>
      <w:r>
        <w:rPr>
          <w:noProof/>
        </w:rPr>
        <w:lastRenderedPageBreak/>
        <w:t>Elegimos el gestor de paquetes recomendado, en este caso el primero.</w:t>
      </w:r>
    </w:p>
    <w:p w14:paraId="0449DB7C" w14:textId="1331E836" w:rsidR="00C32A6E" w:rsidRDefault="00C32A6E" w:rsidP="00647017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79D13F4B" wp14:editId="7226627F">
            <wp:extent cx="5924550" cy="4472194"/>
            <wp:effectExtent l="0" t="0" r="0" b="508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207" cy="44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6D7A5" w14:textId="15F4A5C5" w:rsidR="00647017" w:rsidRDefault="00647017" w:rsidP="00DC1854">
      <w:pPr>
        <w:spacing w:after="200"/>
        <w:ind w:firstLine="720"/>
        <w:jc w:val="both"/>
        <w:rPr>
          <w:noProof/>
        </w:rPr>
      </w:pPr>
      <w:r>
        <w:rPr>
          <w:noProof/>
        </w:rPr>
        <w:t>Para esta practica no configuramos el proxy</w:t>
      </w:r>
    </w:p>
    <w:p w14:paraId="7CA62D64" w14:textId="118CF6DB" w:rsidR="00C32A6E" w:rsidRDefault="00C32A6E" w:rsidP="00647017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6A58814A" wp14:editId="423A3E6F">
            <wp:extent cx="5210175" cy="1861333"/>
            <wp:effectExtent l="0" t="0" r="0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15"/>
                    <a:stretch/>
                  </pic:blipFill>
                  <pic:spPr bwMode="auto">
                    <a:xfrm>
                      <a:off x="0" y="0"/>
                      <a:ext cx="5224410" cy="186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1B135" w14:textId="67A4966C" w:rsidR="00C32A6E" w:rsidRDefault="00C32A6E" w:rsidP="00647017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4C81D469" wp14:editId="658F1EDD">
            <wp:extent cx="5004671" cy="1638300"/>
            <wp:effectExtent l="0" t="0" r="571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90"/>
                    <a:stretch/>
                  </pic:blipFill>
                  <pic:spPr bwMode="auto">
                    <a:xfrm>
                      <a:off x="0" y="0"/>
                      <a:ext cx="5028591" cy="164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7259D" w14:textId="5679BC3B" w:rsidR="00C32A6E" w:rsidRDefault="00647017" w:rsidP="00AB02A7">
      <w:pPr>
        <w:spacing w:after="200"/>
        <w:rPr>
          <w:noProof/>
        </w:rPr>
      </w:pPr>
      <w:r>
        <w:rPr>
          <w:noProof/>
        </w:rPr>
        <w:lastRenderedPageBreak/>
        <w:t>¡¡¡IMPORTANTE!!!</w:t>
      </w:r>
    </w:p>
    <w:p w14:paraId="4067224B" w14:textId="6A6BE588" w:rsidR="00647017" w:rsidRDefault="00647017" w:rsidP="00DC1854">
      <w:pPr>
        <w:spacing w:after="200"/>
        <w:ind w:firstLine="720"/>
        <w:jc w:val="both"/>
        <w:rPr>
          <w:noProof/>
        </w:rPr>
      </w:pPr>
      <w:r>
        <w:rPr>
          <w:noProof/>
        </w:rPr>
        <w:t>En este punto elegimos los siguientes programas para poder hacer la practica.</w:t>
      </w:r>
    </w:p>
    <w:p w14:paraId="522CAAFA" w14:textId="1806FD4A" w:rsidR="00C32A6E" w:rsidRDefault="00C32A6E" w:rsidP="00065190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36B66F8A" wp14:editId="5167671D">
            <wp:extent cx="6372225" cy="48101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5EE1" w14:textId="25703267" w:rsidR="00647017" w:rsidRPr="00065190" w:rsidRDefault="00065190" w:rsidP="00DC1854">
      <w:pPr>
        <w:spacing w:after="200"/>
        <w:ind w:firstLine="720"/>
        <w:jc w:val="both"/>
        <w:rPr>
          <w:noProof/>
          <w:u w:val="single"/>
        </w:rPr>
      </w:pPr>
      <w:r>
        <w:rPr>
          <w:noProof/>
        </w:rPr>
        <w:t>Marcamos la casilla para que se instale el cargador de arranque</w:t>
      </w:r>
    </w:p>
    <w:p w14:paraId="2CE73729" w14:textId="19E58D4A" w:rsidR="00065190" w:rsidRDefault="00C32A6E" w:rsidP="00065190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6772DC81" wp14:editId="37B5247C">
            <wp:extent cx="6372225" cy="254317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24"/>
                    <a:stretch/>
                  </pic:blipFill>
                  <pic:spPr bwMode="auto">
                    <a:xfrm>
                      <a:off x="0" y="0"/>
                      <a:ext cx="63722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A0A08" w14:textId="77777777" w:rsidR="00065190" w:rsidRDefault="00065190">
      <w:pPr>
        <w:spacing w:after="200"/>
        <w:rPr>
          <w:noProof/>
        </w:rPr>
      </w:pPr>
      <w:r>
        <w:rPr>
          <w:noProof/>
        </w:rPr>
        <w:br w:type="page"/>
      </w:r>
    </w:p>
    <w:p w14:paraId="249AB7A2" w14:textId="046488D7" w:rsidR="00065190" w:rsidRDefault="00065190" w:rsidP="00DC1854">
      <w:pPr>
        <w:spacing w:after="200"/>
        <w:ind w:firstLine="720"/>
        <w:jc w:val="both"/>
        <w:rPr>
          <w:noProof/>
        </w:rPr>
      </w:pPr>
      <w:r>
        <w:rPr>
          <w:noProof/>
        </w:rPr>
        <w:lastRenderedPageBreak/>
        <w:t>Elegimos la particion de instalarlo. Importante elegirla.</w:t>
      </w:r>
    </w:p>
    <w:p w14:paraId="7FFF1F3A" w14:textId="1FE25EE6" w:rsidR="00C32A6E" w:rsidRDefault="00C32A6E" w:rsidP="00065190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02E5503A" wp14:editId="69CFCFDA">
            <wp:extent cx="6372225" cy="480060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F5946" w14:textId="73BCA78B" w:rsidR="00065190" w:rsidRDefault="00065190" w:rsidP="00DC1854">
      <w:pPr>
        <w:spacing w:after="200"/>
        <w:ind w:firstLine="720"/>
        <w:jc w:val="both"/>
        <w:rPr>
          <w:noProof/>
        </w:rPr>
      </w:pPr>
      <w:r>
        <w:rPr>
          <w:noProof/>
        </w:rPr>
        <w:t>Y ya estaria instalado</w:t>
      </w:r>
    </w:p>
    <w:p w14:paraId="362FAC42" w14:textId="0E37BF53" w:rsidR="00065190" w:rsidRDefault="00C32A6E" w:rsidP="00065190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48CA304B" wp14:editId="4370CDFA">
            <wp:extent cx="4552950" cy="2524124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2" t="15762" r="14222" b="15762"/>
                    <a:stretch/>
                  </pic:blipFill>
                  <pic:spPr bwMode="auto">
                    <a:xfrm>
                      <a:off x="0" y="0"/>
                      <a:ext cx="4552950" cy="252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38E80" w14:textId="77777777" w:rsidR="00065190" w:rsidRDefault="00065190">
      <w:pPr>
        <w:spacing w:after="200"/>
        <w:rPr>
          <w:noProof/>
        </w:rPr>
      </w:pPr>
      <w:r>
        <w:rPr>
          <w:noProof/>
        </w:rPr>
        <w:br w:type="page"/>
      </w:r>
    </w:p>
    <w:p w14:paraId="3753357D" w14:textId="20AF49B8" w:rsidR="00C32A6E" w:rsidRDefault="00065190" w:rsidP="00DC1854">
      <w:pPr>
        <w:ind w:firstLine="720"/>
        <w:jc w:val="both"/>
        <w:rPr>
          <w:noProof/>
        </w:rPr>
      </w:pPr>
      <w:r>
        <w:rPr>
          <w:noProof/>
        </w:rPr>
        <w:lastRenderedPageBreak/>
        <w:t>A continuacion clonamos la maquina para tener un cliente y ambas le ponemos el modo de red en adaptador puente.</w:t>
      </w:r>
    </w:p>
    <w:p w14:paraId="4331F720" w14:textId="7FABD355" w:rsidR="00C32A6E" w:rsidRDefault="00C32A6E" w:rsidP="00AB02A7">
      <w:pPr>
        <w:spacing w:after="200"/>
        <w:rPr>
          <w:noProof/>
        </w:rPr>
      </w:pPr>
      <w:r>
        <w:rPr>
          <w:noProof/>
        </w:rPr>
        <w:drawing>
          <wp:inline distT="0" distB="0" distL="0" distR="0" wp14:anchorId="507F6811" wp14:editId="32B8B82C">
            <wp:extent cx="6362700" cy="370522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76C9F" w14:textId="61F1586E" w:rsidR="00065190" w:rsidRDefault="00065190" w:rsidP="00DC1854">
      <w:pPr>
        <w:pStyle w:val="Ttulo1"/>
        <w:jc w:val="both"/>
        <w:rPr>
          <w:noProof/>
        </w:rPr>
      </w:pPr>
      <w:r>
        <w:rPr>
          <w:noProof/>
        </w:rPr>
        <w:t>Conexión SSH</w:t>
      </w:r>
    </w:p>
    <w:p w14:paraId="00139203" w14:textId="4C11C6DC" w:rsidR="005C4C78" w:rsidRDefault="005C4C78" w:rsidP="00065190">
      <w:pPr>
        <w:spacing w:after="200"/>
        <w:jc w:val="center"/>
        <w:rPr>
          <w:noProof/>
        </w:rPr>
      </w:pPr>
    </w:p>
    <w:p w14:paraId="1AACE102" w14:textId="77777777" w:rsidR="00785AC1" w:rsidRDefault="00065190" w:rsidP="00DC1854">
      <w:pPr>
        <w:spacing w:after="200"/>
        <w:ind w:firstLine="720"/>
        <w:jc w:val="both"/>
        <w:rPr>
          <w:noProof/>
        </w:rPr>
      </w:pPr>
      <w:r>
        <w:rPr>
          <w:noProof/>
        </w:rPr>
        <w:t>En cliente tendremos que entrar como root con “su root” y una vez dentro no metemos en el  grupo sudo con “sudo usermod -aG sudo antonio”</w:t>
      </w:r>
    </w:p>
    <w:p w14:paraId="0EC6B135" w14:textId="197E3B12" w:rsidR="00065190" w:rsidRDefault="00785AC1" w:rsidP="00785AC1">
      <w:pPr>
        <w:spacing w:after="200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6498368A" wp14:editId="3E71412C">
            <wp:extent cx="3895238" cy="1114286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E4BC" w14:textId="1BA89E2D" w:rsidR="00065190" w:rsidRDefault="00065190" w:rsidP="00DC1854">
      <w:pPr>
        <w:spacing w:after="200"/>
        <w:ind w:firstLine="720"/>
        <w:jc w:val="both"/>
        <w:rPr>
          <w:noProof/>
        </w:rPr>
      </w:pPr>
      <w:r>
        <w:rPr>
          <w:noProof/>
        </w:rPr>
        <w:t>Una vez hecho esto  vamos al servido introducimos “ip  a” y copiamos la ip a la que nos conectaremos desde el cliente con ssh.</w:t>
      </w:r>
    </w:p>
    <w:p w14:paraId="2EC8F4BF" w14:textId="77890715" w:rsidR="00065190" w:rsidRDefault="00065190" w:rsidP="00065190">
      <w:pPr>
        <w:spacing w:after="200"/>
        <w:rPr>
          <w:noProof/>
        </w:rPr>
      </w:pPr>
      <w:r>
        <w:rPr>
          <w:noProof/>
        </w:rPr>
        <w:lastRenderedPageBreak/>
        <w:drawing>
          <wp:inline distT="0" distB="0" distL="0" distR="0" wp14:anchorId="72250E5D" wp14:editId="6B2CD55A">
            <wp:extent cx="6371590" cy="274955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9FBF" w14:textId="2BB42EFB" w:rsidR="00065190" w:rsidRDefault="00065190" w:rsidP="00DC1854">
      <w:pPr>
        <w:spacing w:after="200"/>
        <w:ind w:firstLine="720"/>
        <w:jc w:val="both"/>
        <w:rPr>
          <w:noProof/>
        </w:rPr>
      </w:pPr>
      <w:r>
        <w:rPr>
          <w:noProof/>
        </w:rPr>
        <w:t>Luego en el cliente probamos a unirnos al srvidor con el comando ssh. En este comando pondremos “ssh -l $nombre_usuario_servidor $ip_servidor”</w:t>
      </w:r>
    </w:p>
    <w:p w14:paraId="3A7B2B9A" w14:textId="02345C55" w:rsidR="00065190" w:rsidRDefault="00065190" w:rsidP="00DC1854">
      <w:pPr>
        <w:spacing w:after="200"/>
        <w:ind w:firstLine="720"/>
        <w:jc w:val="both"/>
        <w:rPr>
          <w:noProof/>
        </w:rPr>
      </w:pPr>
      <w:r>
        <w:rPr>
          <w:noProof/>
        </w:rPr>
        <w:t>Una vez dentro nos metemos en el root con “su root”, metemos el usuario en el grupo de sudo y hacemos  “sudo visudo” para darnos todos los permisos.</w:t>
      </w:r>
    </w:p>
    <w:p w14:paraId="3B45702C" w14:textId="05C96825" w:rsidR="00647017" w:rsidRDefault="00647017" w:rsidP="00AB02A7">
      <w:pPr>
        <w:spacing w:after="200"/>
        <w:rPr>
          <w:noProof/>
        </w:rPr>
      </w:pPr>
      <w:r>
        <w:rPr>
          <w:noProof/>
        </w:rPr>
        <w:drawing>
          <wp:inline distT="0" distB="0" distL="0" distR="0" wp14:anchorId="1AAD17A1" wp14:editId="7489E53E">
            <wp:extent cx="4791075" cy="3684267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4278" cy="36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AD32" w14:textId="7540B76E" w:rsidR="00647017" w:rsidRDefault="00647017" w:rsidP="00AB02A7">
      <w:pPr>
        <w:spacing w:after="200"/>
        <w:rPr>
          <w:noProof/>
        </w:rPr>
      </w:pPr>
      <w:r>
        <w:rPr>
          <w:noProof/>
        </w:rPr>
        <w:lastRenderedPageBreak/>
        <w:drawing>
          <wp:inline distT="0" distB="0" distL="0" distR="0" wp14:anchorId="25E120BA" wp14:editId="1000BA44">
            <wp:extent cx="6371590" cy="4967605"/>
            <wp:effectExtent l="0" t="0" r="0" b="444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EF85" w14:textId="7B8532BE" w:rsidR="00785AC1" w:rsidRDefault="00785AC1" w:rsidP="00DC1854">
      <w:pPr>
        <w:spacing w:after="200"/>
        <w:ind w:firstLine="720"/>
        <w:jc w:val="both"/>
        <w:rPr>
          <w:noProof/>
        </w:rPr>
      </w:pPr>
      <w:r>
        <w:rPr>
          <w:noProof/>
        </w:rPr>
        <w:t>A continuacion configuraremos una clave simetrica entre ambas maquinas de tipo ssa-4096.</w:t>
      </w:r>
    </w:p>
    <w:p w14:paraId="3FF8955D" w14:textId="2E26E657" w:rsidR="00785AC1" w:rsidRDefault="00785AC1" w:rsidP="00DC1854">
      <w:pPr>
        <w:spacing w:after="200"/>
        <w:ind w:firstLine="720"/>
        <w:jc w:val="both"/>
        <w:rPr>
          <w:noProof/>
        </w:rPr>
      </w:pPr>
      <w:r>
        <w:rPr>
          <w:noProof/>
        </w:rPr>
        <w:t>En la maquina cliente</w:t>
      </w:r>
      <w:r w:rsidR="00430A43">
        <w:rPr>
          <w:noProof/>
        </w:rPr>
        <w:t xml:space="preserve"> metemos el comando y en este caso vamos pulsando enter para dejarlo sin contraseña y que la ruta del archivo se cree por  defecto.</w:t>
      </w:r>
    </w:p>
    <w:p w14:paraId="2D1FE67D" w14:textId="087CFFFC" w:rsidR="00785AC1" w:rsidRDefault="00785AC1" w:rsidP="00430A43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1921BE61" wp14:editId="6F14EF28">
            <wp:extent cx="4800600" cy="2671359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1260"/>
                    <a:stretch/>
                  </pic:blipFill>
                  <pic:spPr bwMode="auto">
                    <a:xfrm>
                      <a:off x="0" y="0"/>
                      <a:ext cx="4817426" cy="268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B5A5F" w14:textId="4916BDDC" w:rsidR="00430A43" w:rsidRDefault="00785AC1" w:rsidP="00DC1854">
      <w:pPr>
        <w:spacing w:after="200"/>
        <w:ind w:firstLine="720"/>
        <w:jc w:val="both"/>
        <w:rPr>
          <w:noProof/>
        </w:rPr>
      </w:pPr>
      <w:r>
        <w:rPr>
          <w:noProof/>
        </w:rPr>
        <w:lastRenderedPageBreak/>
        <w:t xml:space="preserve">En este paso he cerrado la terminal sin querer y he perdido </w:t>
      </w:r>
      <w:r w:rsidR="00430A43">
        <w:rPr>
          <w:noProof/>
        </w:rPr>
        <w:t>el mensaje en el que se conecta con la clave y me dice prueba a iniciar sesion de nuevo. En este caso lo que que ocurre es que una vez hayamos metido el ssh-copy-id podemos volver a conectarnos sin claves</w:t>
      </w:r>
    </w:p>
    <w:p w14:paraId="02C29FB1" w14:textId="614BF1EE" w:rsidR="00785AC1" w:rsidRDefault="00785AC1" w:rsidP="00785AC1">
      <w:pPr>
        <w:spacing w:after="200"/>
        <w:rPr>
          <w:noProof/>
        </w:rPr>
      </w:pPr>
      <w:r>
        <w:rPr>
          <w:noProof/>
        </w:rPr>
        <w:drawing>
          <wp:inline distT="0" distB="0" distL="0" distR="0" wp14:anchorId="49B9DACA" wp14:editId="7F2FF17D">
            <wp:extent cx="6371590" cy="2752725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6860"/>
                    <a:stretch/>
                  </pic:blipFill>
                  <pic:spPr bwMode="auto">
                    <a:xfrm>
                      <a:off x="0" y="0"/>
                      <a:ext cx="637159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D1BDE" w14:textId="68E295F6" w:rsidR="00931256" w:rsidRDefault="00931256" w:rsidP="00DC1854">
      <w:pPr>
        <w:pStyle w:val="Ttulo1"/>
        <w:jc w:val="both"/>
        <w:rPr>
          <w:noProof/>
        </w:rPr>
      </w:pPr>
      <w:r>
        <w:rPr>
          <w:noProof/>
        </w:rPr>
        <w:t>La  maquina ha cambiado de IP al reiniciar</w:t>
      </w:r>
    </w:p>
    <w:p w14:paraId="579FEE3C" w14:textId="5D63391A" w:rsidR="00931256" w:rsidRDefault="00931256" w:rsidP="00DC1854">
      <w:pPr>
        <w:pStyle w:val="Ttulo2"/>
        <w:jc w:val="both"/>
        <w:rPr>
          <w:noProof/>
        </w:rPr>
      </w:pPr>
      <w:r>
        <w:rPr>
          <w:noProof/>
        </w:rPr>
        <w:t>Solución TEMPORAL</w:t>
      </w:r>
    </w:p>
    <w:p w14:paraId="7648B6B0" w14:textId="3F848D6F" w:rsidR="00931256" w:rsidRDefault="00931256" w:rsidP="00DC1854">
      <w:pPr>
        <w:jc w:val="both"/>
      </w:pPr>
      <w:r>
        <w:tab/>
        <w:t>En este caso optaría por cambiar la IP que introducimos en la terminal por la nueva IP de la máquina.</w:t>
      </w:r>
    </w:p>
    <w:p w14:paraId="5B32AA72" w14:textId="4DE018E2" w:rsidR="00931256" w:rsidRDefault="00931256" w:rsidP="00DC1854">
      <w:pPr>
        <w:jc w:val="both"/>
      </w:pPr>
      <w:r>
        <w:tab/>
        <w:t>Ejemplo.</w:t>
      </w:r>
    </w:p>
    <w:p w14:paraId="292774D0" w14:textId="67EA682B" w:rsidR="00931256" w:rsidRDefault="00931256" w:rsidP="00DC1854">
      <w:pPr>
        <w:jc w:val="both"/>
      </w:pPr>
      <w:r>
        <w:tab/>
      </w:r>
      <w:r>
        <w:tab/>
        <w:t xml:space="preserve">Antes: </w:t>
      </w:r>
      <w:proofErr w:type="spellStart"/>
      <w:r>
        <w:t>ssh</w:t>
      </w:r>
      <w:proofErr w:type="spellEnd"/>
      <w:r>
        <w:t xml:space="preserve"> -l </w:t>
      </w:r>
      <w:proofErr w:type="spellStart"/>
      <w:r>
        <w:t>antonio</w:t>
      </w:r>
      <w:proofErr w:type="spellEnd"/>
      <w:r>
        <w:t xml:space="preserve"> 192.168.1.241</w:t>
      </w:r>
    </w:p>
    <w:p w14:paraId="58391FE6" w14:textId="5FB4DDB3" w:rsidR="00931256" w:rsidRDefault="00931256" w:rsidP="00DC1854">
      <w:pPr>
        <w:jc w:val="both"/>
      </w:pPr>
      <w:r>
        <w:tab/>
      </w:r>
      <w:r>
        <w:tab/>
        <w:t xml:space="preserve">Ahora: </w:t>
      </w:r>
      <w:proofErr w:type="spellStart"/>
      <w:r>
        <w:t>ssh</w:t>
      </w:r>
      <w:proofErr w:type="spellEnd"/>
      <w:r>
        <w:t xml:space="preserve"> -l </w:t>
      </w:r>
      <w:proofErr w:type="spellStart"/>
      <w:r>
        <w:t>antonio</w:t>
      </w:r>
      <w:proofErr w:type="spellEnd"/>
      <w:r>
        <w:t xml:space="preserve"> 192.168.1.145</w:t>
      </w:r>
    </w:p>
    <w:p w14:paraId="38AA060D" w14:textId="32D353A1" w:rsidR="00931256" w:rsidRDefault="00931256" w:rsidP="00DC1854">
      <w:pPr>
        <w:pStyle w:val="Ttulo2"/>
        <w:jc w:val="both"/>
      </w:pPr>
      <w:r>
        <w:t>Solución PERMANENTE</w:t>
      </w:r>
    </w:p>
    <w:p w14:paraId="38C4BBC2" w14:textId="2FA21420" w:rsidR="00931256" w:rsidRDefault="00931256" w:rsidP="00DC1854">
      <w:pPr>
        <w:jc w:val="both"/>
      </w:pPr>
      <w:r>
        <w:tab/>
        <w:t xml:space="preserve">En el caso de que buscáramos una opción permanente establecería una IP fija a través de </w:t>
      </w:r>
      <w:proofErr w:type="spellStart"/>
      <w:r>
        <w:t>netplan</w:t>
      </w:r>
      <w:proofErr w:type="spellEnd"/>
      <w:r>
        <w:t>.  Para hacer esto haríamos los siguiente:</w:t>
      </w:r>
    </w:p>
    <w:p w14:paraId="38C2C584" w14:textId="61B3CB2E" w:rsidR="00931256" w:rsidRDefault="00931256" w:rsidP="00DC1854">
      <w:pPr>
        <w:jc w:val="both"/>
      </w:pPr>
      <w:r>
        <w:tab/>
        <w:t xml:space="preserve">Verificamos </w:t>
      </w:r>
      <w:proofErr w:type="gramStart"/>
      <w:r>
        <w:t>si  tenemos</w:t>
      </w:r>
      <w:proofErr w:type="gramEnd"/>
      <w:r>
        <w:t xml:space="preserve"> instalado </w:t>
      </w:r>
      <w:proofErr w:type="spellStart"/>
      <w:r>
        <w:t>netplan</w:t>
      </w:r>
      <w:proofErr w:type="spellEnd"/>
      <w:r>
        <w:t xml:space="preserve"> con:</w:t>
      </w:r>
    </w:p>
    <w:p w14:paraId="49869A06" w14:textId="47D04AB1" w:rsidR="00931256" w:rsidRDefault="00931256" w:rsidP="00DC1854">
      <w:pPr>
        <w:pStyle w:val="Contenido"/>
        <w:jc w:val="both"/>
      </w:pPr>
      <w:r>
        <w:tab/>
      </w:r>
      <w:r>
        <w:tab/>
        <w:t xml:space="preserve">sudo </w:t>
      </w:r>
      <w:proofErr w:type="spellStart"/>
      <w:r>
        <w:t>apt</w:t>
      </w:r>
      <w:proofErr w:type="spellEnd"/>
      <w:r>
        <w:t xml:space="preserve"> show netplan.io</w:t>
      </w:r>
    </w:p>
    <w:p w14:paraId="1CCE5254" w14:textId="0C35E16C" w:rsidR="00931256" w:rsidRDefault="00931256" w:rsidP="00DC1854">
      <w:pPr>
        <w:jc w:val="both"/>
      </w:pPr>
      <w:r>
        <w:tab/>
        <w:t>Si no lo tenemos los instalamos:</w:t>
      </w:r>
    </w:p>
    <w:p w14:paraId="0A15A329" w14:textId="2E4CD3F1" w:rsidR="00931256" w:rsidRDefault="00931256" w:rsidP="00DC1854">
      <w:pPr>
        <w:pStyle w:val="Contenido"/>
        <w:jc w:val="both"/>
      </w:pPr>
      <w:r>
        <w:tab/>
      </w:r>
      <w:r>
        <w:tab/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netplan.io</w:t>
      </w:r>
    </w:p>
    <w:p w14:paraId="546B812B" w14:textId="6734F159" w:rsidR="00931256" w:rsidRDefault="00931256" w:rsidP="00DC1854">
      <w:pPr>
        <w:jc w:val="both"/>
      </w:pPr>
      <w:r>
        <w:tab/>
        <w:t>Editamos el archivo de configuración:</w:t>
      </w:r>
    </w:p>
    <w:p w14:paraId="751BC316" w14:textId="14258748" w:rsidR="00931256" w:rsidRDefault="00931256" w:rsidP="00DC1854">
      <w:pPr>
        <w:pStyle w:val="Contenido"/>
        <w:jc w:val="both"/>
      </w:pPr>
      <w:r>
        <w:tab/>
      </w:r>
      <w:r>
        <w:tab/>
      </w:r>
      <w:r w:rsidRPr="00931256">
        <w:t>sudo nano /</w:t>
      </w:r>
      <w:proofErr w:type="spellStart"/>
      <w:r w:rsidRPr="00931256">
        <w:t>etc</w:t>
      </w:r>
      <w:proofErr w:type="spellEnd"/>
      <w:r w:rsidRPr="00931256">
        <w:t>/</w:t>
      </w:r>
      <w:proofErr w:type="spellStart"/>
      <w:r w:rsidRPr="00931256">
        <w:t>netplan</w:t>
      </w:r>
      <w:proofErr w:type="spellEnd"/>
      <w:r w:rsidRPr="00931256">
        <w:t>/01-netcfg.yaml</w:t>
      </w:r>
    </w:p>
    <w:p w14:paraId="7EC399A3" w14:textId="23064F59" w:rsidR="00931256" w:rsidRDefault="00931256" w:rsidP="00DC1854">
      <w:pPr>
        <w:jc w:val="both"/>
      </w:pPr>
      <w:r>
        <w:lastRenderedPageBreak/>
        <w:tab/>
      </w:r>
      <w:r w:rsidR="00DC1854">
        <w:t>Y le</w:t>
      </w:r>
      <w:r>
        <w:t xml:space="preserve"> damos la siguiente configuración:</w:t>
      </w:r>
    </w:p>
    <w:p w14:paraId="441ED59C" w14:textId="529BFC90" w:rsidR="00F905A4" w:rsidRDefault="00F905A4" w:rsidP="00F905A4">
      <w:pPr>
        <w:jc w:val="center"/>
      </w:pPr>
      <w:r>
        <w:rPr>
          <w:noProof/>
        </w:rPr>
        <w:drawing>
          <wp:inline distT="0" distB="0" distL="0" distR="0" wp14:anchorId="4534F50E" wp14:editId="773908A5">
            <wp:extent cx="5191125" cy="400172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5890" cy="400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0DD9" w14:textId="6EB65DF2" w:rsidR="00DC1854" w:rsidRDefault="00DC1854" w:rsidP="00DC1854">
      <w:pPr>
        <w:jc w:val="both"/>
      </w:pPr>
      <w:r>
        <w:tab/>
        <w:t>Para que el sistema cargue esta configuración usamos:</w:t>
      </w:r>
    </w:p>
    <w:p w14:paraId="653EF2BD" w14:textId="3FAF7E17" w:rsidR="00DC1854" w:rsidRDefault="00DC1854" w:rsidP="00DC1854">
      <w:pPr>
        <w:pStyle w:val="Contenido"/>
        <w:jc w:val="both"/>
      </w:pPr>
      <w:r>
        <w:tab/>
      </w:r>
      <w:r>
        <w:tab/>
      </w:r>
      <w:r w:rsidRPr="00DC1854">
        <w:t xml:space="preserve">sudo </w:t>
      </w:r>
      <w:proofErr w:type="spellStart"/>
      <w:r w:rsidRPr="00DC1854">
        <w:t>netplan</w:t>
      </w:r>
      <w:proofErr w:type="spellEnd"/>
      <w:r w:rsidRPr="00DC1854">
        <w:t xml:space="preserve"> </w:t>
      </w:r>
      <w:proofErr w:type="spellStart"/>
      <w:r w:rsidRPr="00DC1854">
        <w:t>apply</w:t>
      </w:r>
      <w:proofErr w:type="spellEnd"/>
    </w:p>
    <w:p w14:paraId="4A850861" w14:textId="10A930A4" w:rsidR="00DC1854" w:rsidRDefault="00DC1854" w:rsidP="00DC1854">
      <w:pPr>
        <w:jc w:val="both"/>
      </w:pPr>
      <w:r>
        <w:tab/>
        <w:t>Y podemos verificar que se ha cambiado con:</w:t>
      </w:r>
    </w:p>
    <w:p w14:paraId="60D416C9" w14:textId="1B37EA6F" w:rsidR="00DC1854" w:rsidRPr="00DC1854" w:rsidRDefault="00DC1854" w:rsidP="00DC1854">
      <w:pPr>
        <w:pStyle w:val="Contenido"/>
        <w:jc w:val="both"/>
      </w:pPr>
      <w:r>
        <w:tab/>
      </w:r>
      <w:r>
        <w:tab/>
      </w:r>
      <w:proofErr w:type="spellStart"/>
      <w:r w:rsidRPr="00DC1854">
        <w:t>ip</w:t>
      </w:r>
      <w:proofErr w:type="spellEnd"/>
      <w:r w:rsidRPr="00DC1854">
        <w:t xml:space="preserve"> a</w:t>
      </w:r>
    </w:p>
    <w:sectPr w:rsidR="00DC1854" w:rsidRPr="00DC1854" w:rsidSect="00AB02A7">
      <w:headerReference w:type="default" r:id="rId36"/>
      <w:footerReference w:type="default" r:id="rId37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336C0" w14:textId="77777777" w:rsidR="00A60B59" w:rsidRDefault="00A60B59">
      <w:r>
        <w:separator/>
      </w:r>
    </w:p>
    <w:p w14:paraId="5428429C" w14:textId="77777777" w:rsidR="00A60B59" w:rsidRDefault="00A60B59"/>
  </w:endnote>
  <w:endnote w:type="continuationSeparator" w:id="0">
    <w:p w14:paraId="61FC1A1B" w14:textId="77777777" w:rsidR="00A60B59" w:rsidRDefault="00A60B59">
      <w:r>
        <w:continuationSeparator/>
      </w:r>
    </w:p>
    <w:p w14:paraId="1F826523" w14:textId="77777777" w:rsidR="00A60B59" w:rsidRDefault="00A60B5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6F7998D6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26E94C92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C3691" w14:textId="77777777" w:rsidR="00A60B59" w:rsidRDefault="00A60B59">
      <w:r>
        <w:separator/>
      </w:r>
    </w:p>
    <w:p w14:paraId="4FC6544F" w14:textId="77777777" w:rsidR="00A60B59" w:rsidRDefault="00A60B59"/>
  </w:footnote>
  <w:footnote w:type="continuationSeparator" w:id="0">
    <w:p w14:paraId="564BF6F2" w14:textId="77777777" w:rsidR="00A60B59" w:rsidRDefault="00A60B59">
      <w:r>
        <w:continuationSeparator/>
      </w:r>
    </w:p>
    <w:p w14:paraId="3B4D7768" w14:textId="77777777" w:rsidR="00A60B59" w:rsidRDefault="00A60B5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6C117599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3585E0E5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74D96890" w14:textId="77777777" w:rsidR="00D077E9" w:rsidRDefault="00D077E9" w:rsidP="00D077E9">
    <w:pPr>
      <w:pStyle w:val="Encabezado"/>
      <w:rPr>
        <w:noProof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A6E"/>
    <w:rsid w:val="0002482E"/>
    <w:rsid w:val="00050324"/>
    <w:rsid w:val="00065190"/>
    <w:rsid w:val="000747A0"/>
    <w:rsid w:val="000A0150"/>
    <w:rsid w:val="000E63C9"/>
    <w:rsid w:val="00130E9D"/>
    <w:rsid w:val="00150A6D"/>
    <w:rsid w:val="00185B35"/>
    <w:rsid w:val="001F2BC8"/>
    <w:rsid w:val="001F5F6B"/>
    <w:rsid w:val="00202479"/>
    <w:rsid w:val="00243EBC"/>
    <w:rsid w:val="00246A35"/>
    <w:rsid w:val="00284348"/>
    <w:rsid w:val="00292DA5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30A43"/>
    <w:rsid w:val="0044085A"/>
    <w:rsid w:val="004B21A5"/>
    <w:rsid w:val="004E5FEE"/>
    <w:rsid w:val="005037F0"/>
    <w:rsid w:val="00516A86"/>
    <w:rsid w:val="005275F6"/>
    <w:rsid w:val="00572102"/>
    <w:rsid w:val="005C4C78"/>
    <w:rsid w:val="005F1BB0"/>
    <w:rsid w:val="00647017"/>
    <w:rsid w:val="00656C4D"/>
    <w:rsid w:val="006E5716"/>
    <w:rsid w:val="00710135"/>
    <w:rsid w:val="007302B3"/>
    <w:rsid w:val="00730733"/>
    <w:rsid w:val="007309A6"/>
    <w:rsid w:val="00730E3A"/>
    <w:rsid w:val="00736AAF"/>
    <w:rsid w:val="00765B2A"/>
    <w:rsid w:val="00783A34"/>
    <w:rsid w:val="00785AC1"/>
    <w:rsid w:val="007C6B52"/>
    <w:rsid w:val="007D16C5"/>
    <w:rsid w:val="00862FE4"/>
    <w:rsid w:val="0086389A"/>
    <w:rsid w:val="0087605E"/>
    <w:rsid w:val="008941AE"/>
    <w:rsid w:val="008B1FEE"/>
    <w:rsid w:val="00903C32"/>
    <w:rsid w:val="00916B16"/>
    <w:rsid w:val="009173B9"/>
    <w:rsid w:val="00931256"/>
    <w:rsid w:val="0093335D"/>
    <w:rsid w:val="0093613E"/>
    <w:rsid w:val="00943026"/>
    <w:rsid w:val="00966B81"/>
    <w:rsid w:val="00977F79"/>
    <w:rsid w:val="009C7720"/>
    <w:rsid w:val="00A23AFA"/>
    <w:rsid w:val="00A31B3E"/>
    <w:rsid w:val="00A532F3"/>
    <w:rsid w:val="00A60B59"/>
    <w:rsid w:val="00A8489E"/>
    <w:rsid w:val="00AB02A7"/>
    <w:rsid w:val="00AC260A"/>
    <w:rsid w:val="00AC29F3"/>
    <w:rsid w:val="00B231E5"/>
    <w:rsid w:val="00C02B87"/>
    <w:rsid w:val="00C32A6E"/>
    <w:rsid w:val="00C4086D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1854"/>
    <w:rsid w:val="00DC706A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905A4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F01942"/>
  <w15:docId w15:val="{A9463CD6-7121-47C4-99EF-CDF706431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W2\AppData\Local\Microsoft\Office\16.0\DTS\es-ES%7b5819C38D-860D-4EAE-A5CD-9D8CFFB74C71%7d\%7bBE6CD98B-528E-4952-AE5A-F7D6F9E4F18F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370890337D14EF1B466C09903D6A3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2BA2AE-CC40-4604-BFC2-A26BDF000EA4}"/>
      </w:docPartPr>
      <w:docPartBody>
        <w:p w:rsidR="00A0173B" w:rsidRDefault="00EA44FC">
          <w:pPr>
            <w:pStyle w:val="0370890337D14EF1B466C09903D6A315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4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322805DBDE814B2AA5CD588A70F7EB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FC91A0-E5E3-4B88-B92D-3D0DA9DF1FEA}"/>
      </w:docPartPr>
      <w:docPartBody>
        <w:p w:rsidR="00A0173B" w:rsidRDefault="00EA44FC">
          <w:pPr>
            <w:pStyle w:val="322805DBDE814B2AA5CD588A70F7EB90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7B66B5F9662344268489D415F3F5F4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9B95B6-6CD6-4571-BDDC-77008875F833}"/>
      </w:docPartPr>
      <w:docPartBody>
        <w:p w:rsidR="00A0173B" w:rsidRDefault="00EA44FC">
          <w:pPr>
            <w:pStyle w:val="7B66B5F9662344268489D415F3F5F48A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4FC"/>
    <w:rsid w:val="003C1FAC"/>
    <w:rsid w:val="00A0173B"/>
    <w:rsid w:val="00EA4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0370890337D14EF1B466C09903D6A315">
    <w:name w:val="0370890337D14EF1B466C09903D6A315"/>
  </w:style>
  <w:style w:type="paragraph" w:customStyle="1" w:styleId="322805DBDE814B2AA5CD588A70F7EB90">
    <w:name w:val="322805DBDE814B2AA5CD588A70F7EB90"/>
  </w:style>
  <w:style w:type="paragraph" w:customStyle="1" w:styleId="7B66B5F9662344268489D415F3F5F48A">
    <w:name w:val="7B66B5F9662344268489D415F3F5F4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Antonio Alba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{BE6CD98B-528E-4952-AE5A-F7D6F9E4F18F}tf16392850_win32.dotx</Template>
  <TotalTime>7</TotalTime>
  <Pages>1</Pages>
  <Words>460</Words>
  <Characters>2530</Characters>
  <Application>Microsoft Office Word</Application>
  <DocSecurity>0</DocSecurity>
  <Lines>21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DAW2</dc:creator>
  <cp:keywords/>
  <cp:lastModifiedBy>DAW2</cp:lastModifiedBy>
  <cp:revision>4</cp:revision>
  <cp:lastPrinted>2024-10-09T18:47:00Z</cp:lastPrinted>
  <dcterms:created xsi:type="dcterms:W3CDTF">2024-10-09T18:46:00Z</dcterms:created>
  <dcterms:modified xsi:type="dcterms:W3CDTF">2024-10-09T18:47:00Z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