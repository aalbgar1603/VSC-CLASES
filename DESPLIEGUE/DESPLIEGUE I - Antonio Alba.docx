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C7AF0" w14:textId="77777777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07D2D27" wp14:editId="1D3A18CC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C25A7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58D6059A" wp14:editId="25A1C754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8466C04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3053BE6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A68A7F3" wp14:editId="55889CCD">
                      <wp:extent cx="3528695" cy="2282342"/>
                      <wp:effectExtent l="0" t="0" r="0" b="381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28234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85BBA9" w14:textId="04C367DF" w:rsidR="00A73551" w:rsidRPr="00D86945" w:rsidRDefault="00A73551" w:rsidP="00A73551">
                                  <w:pPr>
                                    <w:pStyle w:val="Ttulo"/>
                                    <w:jc w:val="center"/>
                                  </w:pPr>
                                  <w:r>
                                    <w:t>CREACIÓN DE UNA APLICACIÓN WEB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A68A7F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7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" filled="f" stroked="f" strokeweight=".5pt">
                      <v:textbox>
                        <w:txbxContent>
                          <w:p w14:paraId="3E85BBA9" w14:textId="04C367DF" w:rsidR="00A73551" w:rsidRPr="00D86945" w:rsidRDefault="00A73551" w:rsidP="00A73551">
                            <w:pPr>
                              <w:pStyle w:val="Ttulo"/>
                              <w:jc w:val="center"/>
                            </w:pPr>
                            <w:r>
                              <w:t>CREACIÓN DE UNA APLICACIÓN WEB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AD7EA5B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309B4A5" wp14:editId="7663D7DC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CCE1B72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2F27C104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0AAAFD2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51A6D7A6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E6873F546FA14F8A999A2737E84B410A"/>
              </w:placeholder>
              <w15:appearance w15:val="hidden"/>
            </w:sdtPr>
            <w:sdtEndPr/>
            <w:sdtContent>
              <w:p w14:paraId="23247300" w14:textId="4CF2C2BA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B3129F">
                  <w:rPr>
                    <w:rStyle w:val="SubttuloCar"/>
                    <w:b w:val="0"/>
                    <w:noProof/>
                    <w:lang w:bidi="es-ES"/>
                  </w:rPr>
                  <w:t>25 octubre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485C7CF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6F5CFC6B" wp14:editId="5D4C8B7B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A7C0FF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F33B7A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E19A3F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8B3FED7" w14:textId="74719588" w:rsidR="00D077E9" w:rsidRDefault="0059092A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F2F8C23E5F214CC3873B36CCB2B4A189"/>
                </w:placeholder>
                <w15:appearance w15:val="hidden"/>
              </w:sdtPr>
              <w:sdtEndPr/>
              <w:sdtContent>
                <w:r w:rsidR="00C32E6A">
                  <w:rPr>
                    <w:noProof/>
                  </w:rPr>
                  <w:t>IES TRAFALGAR</w:t>
                </w:r>
              </w:sdtContent>
            </w:sdt>
          </w:p>
          <w:p w14:paraId="0C445C38" w14:textId="187742EF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153AF73DE01D45DFB73EE7B48CFF52B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C32E6A">
                  <w:rPr>
                    <w:noProof/>
                  </w:rPr>
                  <w:t>Antonio Miguel Alba Garcia</w:t>
                </w:r>
              </w:sdtContent>
            </w:sdt>
          </w:p>
          <w:p w14:paraId="35928937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08ABDEE3" w14:textId="324F9454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7EA4CE9" wp14:editId="31FA3BA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ABD49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217F8921" w14:textId="4483C58F" w:rsidR="00AB02A7" w:rsidRDefault="00C32E6A" w:rsidP="00DF027C">
      <w:pPr>
        <w:rPr>
          <w:rFonts w:asciiTheme="majorHAnsi" w:eastAsiaTheme="majorEastAsia" w:hAnsiTheme="majorHAnsi" w:cstheme="majorBidi"/>
          <w:noProof/>
          <w:color w:val="061F57" w:themeColor="text2" w:themeShade="BF"/>
          <w:kern w:val="28"/>
          <w:sz w:val="52"/>
          <w:szCs w:val="32"/>
          <w:lang w:bidi="es-ES"/>
        </w:rPr>
      </w:pPr>
      <w:r w:rsidRPr="00C32E6A">
        <w:rPr>
          <w:rFonts w:asciiTheme="majorHAnsi" w:eastAsiaTheme="majorEastAsia" w:hAnsiTheme="majorHAnsi" w:cstheme="majorBidi"/>
          <w:noProof/>
          <w:color w:val="061F57" w:themeColor="text2" w:themeShade="BF"/>
          <w:kern w:val="28"/>
          <w:sz w:val="52"/>
          <w:szCs w:val="32"/>
          <w:lang w:bidi="es-ES"/>
        </w:rPr>
        <w:lastRenderedPageBreak/>
        <w:t>Creación de una aplicación web</w:t>
      </w:r>
    </w:p>
    <w:p w14:paraId="0E3EE814" w14:textId="17E4C784" w:rsidR="00A73551" w:rsidRDefault="00A73551" w:rsidP="00A73551">
      <w:pPr>
        <w:rPr>
          <w:noProof/>
        </w:rPr>
      </w:pPr>
      <w:r>
        <w:rPr>
          <w:noProof/>
        </w:rPr>
        <w:t>Una ce creado nuestro espacio virtual desde learn, vamos a Azure y seguimos los siguientes pasos.</w:t>
      </w:r>
    </w:p>
    <w:p w14:paraId="3EC6E227" w14:textId="36160D8F" w:rsidR="00A73551" w:rsidRDefault="00A73551" w:rsidP="00A73551">
      <w:pPr>
        <w:rPr>
          <w:noProof/>
        </w:rPr>
      </w:pPr>
      <w:r>
        <w:rPr>
          <w:noProof/>
        </w:rPr>
        <w:t>Le damos a crear un recurso.</w:t>
      </w:r>
    </w:p>
    <w:p w14:paraId="34BC8D15" w14:textId="0713036A" w:rsidR="0087605E" w:rsidRDefault="00C32E6A" w:rsidP="00A73551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51F307C9" wp14:editId="711982B5">
            <wp:extent cx="6371590" cy="16357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9FD7" w14:textId="2336B1BB" w:rsidR="00A73551" w:rsidRDefault="00A73551" w:rsidP="00AB02A7">
      <w:pPr>
        <w:spacing w:after="200"/>
        <w:rPr>
          <w:noProof/>
        </w:rPr>
      </w:pPr>
      <w:r>
        <w:rPr>
          <w:noProof/>
        </w:rPr>
        <w:t>Nos vamos al apartado de Web y le damos a crear una Aplicación Web.</w:t>
      </w:r>
    </w:p>
    <w:p w14:paraId="08C832B9" w14:textId="044D1660" w:rsidR="00C32E6A" w:rsidRDefault="0024721F" w:rsidP="00A73551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1F289215" wp14:editId="4E93C44B">
            <wp:extent cx="6371590" cy="53441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1747" w14:textId="22B785B6" w:rsidR="00A73551" w:rsidRDefault="00A73551" w:rsidP="00AB02A7">
      <w:pPr>
        <w:spacing w:after="200"/>
        <w:rPr>
          <w:noProof/>
        </w:rPr>
      </w:pPr>
      <w:r>
        <w:rPr>
          <w:noProof/>
        </w:rPr>
        <w:lastRenderedPageBreak/>
        <w:t>Rellenamos el formulario de creacion. En este caso tenemos que dejar todo como nos dicen los pasos y ponemos de nombre a la web nuestro primer apellido.</w:t>
      </w:r>
    </w:p>
    <w:p w14:paraId="0A808D5A" w14:textId="75916557" w:rsidR="0024721F" w:rsidRDefault="0024721F" w:rsidP="00A73551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7D83CF32" wp14:editId="67BCC2A9">
            <wp:extent cx="4849879" cy="7198157"/>
            <wp:effectExtent l="0" t="0" r="8255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2281" cy="720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ACB8" w14:textId="50940142" w:rsidR="00A73551" w:rsidRDefault="00A73551">
      <w:pPr>
        <w:spacing w:after="200"/>
        <w:rPr>
          <w:noProof/>
        </w:rPr>
      </w:pPr>
      <w:r>
        <w:rPr>
          <w:noProof/>
        </w:rPr>
        <w:br w:type="page"/>
      </w:r>
    </w:p>
    <w:p w14:paraId="590128D3" w14:textId="1EACC311" w:rsidR="00A73551" w:rsidRDefault="00A73551" w:rsidP="00AB02A7">
      <w:pPr>
        <w:spacing w:after="200"/>
        <w:rPr>
          <w:noProof/>
        </w:rPr>
      </w:pPr>
      <w:r>
        <w:rPr>
          <w:noProof/>
        </w:rPr>
        <w:lastRenderedPageBreak/>
        <w:t>Lo siguiente que nos mostrará será un resumen de la configuración y le daremos a CREAR.</w:t>
      </w:r>
    </w:p>
    <w:p w14:paraId="2ACEDBB4" w14:textId="52690C0E" w:rsidR="00A73551" w:rsidRDefault="0024721F" w:rsidP="00A73551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1EEDE877" wp14:editId="27FBDF18">
            <wp:extent cx="5476190" cy="74761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7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5F30" w14:textId="77777777" w:rsidR="00A73551" w:rsidRDefault="00A73551">
      <w:pPr>
        <w:spacing w:after="200"/>
        <w:rPr>
          <w:noProof/>
        </w:rPr>
      </w:pPr>
      <w:r>
        <w:rPr>
          <w:noProof/>
        </w:rPr>
        <w:br w:type="page"/>
      </w:r>
    </w:p>
    <w:p w14:paraId="515559F6" w14:textId="04B81727" w:rsidR="0024721F" w:rsidRDefault="00A73551" w:rsidP="00AB02A7">
      <w:pPr>
        <w:spacing w:after="200"/>
        <w:rPr>
          <w:noProof/>
        </w:rPr>
      </w:pPr>
      <w:r>
        <w:rPr>
          <w:noProof/>
        </w:rPr>
        <w:lastRenderedPageBreak/>
        <w:t>Como  podemos ver nos sale una ventanita con el progreso de creación.</w:t>
      </w:r>
    </w:p>
    <w:p w14:paraId="77A40C50" w14:textId="255CD4BD" w:rsidR="0024721F" w:rsidRDefault="0024721F" w:rsidP="00A73551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52380683" wp14:editId="4A5EB4D1">
            <wp:extent cx="2876190" cy="1228571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1885" w14:textId="21CE62A9" w:rsidR="00A73551" w:rsidRDefault="00A73551" w:rsidP="00AB02A7">
      <w:pPr>
        <w:spacing w:after="200"/>
        <w:rPr>
          <w:noProof/>
        </w:rPr>
      </w:pPr>
      <w:r>
        <w:rPr>
          <w:noProof/>
        </w:rPr>
        <w:t>Una vez creada podremos ver los detalles de la web.</w:t>
      </w:r>
    </w:p>
    <w:p w14:paraId="1207C398" w14:textId="6BA67A88" w:rsidR="00A73551" w:rsidRDefault="0024721F" w:rsidP="00A73551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4CFCEB71" wp14:editId="65899C26">
            <wp:extent cx="6371590" cy="31076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A0CD" w14:textId="77777777" w:rsidR="00A73551" w:rsidRDefault="00A73551">
      <w:pPr>
        <w:spacing w:after="200"/>
        <w:rPr>
          <w:noProof/>
        </w:rPr>
      </w:pPr>
      <w:r>
        <w:rPr>
          <w:noProof/>
        </w:rPr>
        <w:br w:type="page"/>
      </w:r>
    </w:p>
    <w:p w14:paraId="260AA862" w14:textId="675B49AB" w:rsidR="00A73551" w:rsidRDefault="00A73551" w:rsidP="00AB02A7">
      <w:pPr>
        <w:spacing w:after="200"/>
        <w:rPr>
          <w:noProof/>
        </w:rPr>
      </w:pPr>
      <w:r>
        <w:rPr>
          <w:noProof/>
        </w:rPr>
        <w:lastRenderedPageBreak/>
        <w:t>Si accedemos al dominio por defecto nos mostrará nuestra web.</w:t>
      </w:r>
    </w:p>
    <w:p w14:paraId="6BD1AC07" w14:textId="57747F85" w:rsidR="0024721F" w:rsidRDefault="0024721F" w:rsidP="00A73551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0A5AE41D" wp14:editId="03AEA8F6">
            <wp:extent cx="3874168" cy="5687312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9150" cy="56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0349" w14:textId="77777777" w:rsidR="00A73551" w:rsidRPr="00D70D02" w:rsidRDefault="00A73551" w:rsidP="00AB02A7">
      <w:pPr>
        <w:spacing w:after="200"/>
        <w:rPr>
          <w:noProof/>
        </w:rPr>
      </w:pPr>
    </w:p>
    <w:sectPr w:rsidR="00A73551" w:rsidRPr="00D70D02" w:rsidSect="00AB02A7">
      <w:headerReference w:type="default" r:id="rId15"/>
      <w:footerReference w:type="default" r:id="rId1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E6286" w14:textId="77777777" w:rsidR="0059092A" w:rsidRDefault="0059092A">
      <w:r>
        <w:separator/>
      </w:r>
    </w:p>
    <w:p w14:paraId="4366AF2F" w14:textId="77777777" w:rsidR="0059092A" w:rsidRDefault="0059092A"/>
  </w:endnote>
  <w:endnote w:type="continuationSeparator" w:id="0">
    <w:p w14:paraId="2E4B3DC1" w14:textId="77777777" w:rsidR="0059092A" w:rsidRDefault="0059092A">
      <w:r>
        <w:continuationSeparator/>
      </w:r>
    </w:p>
    <w:p w14:paraId="178CE0B8" w14:textId="77777777" w:rsidR="0059092A" w:rsidRDefault="005909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4BBE39CA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5BBBC4DC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A1010" w14:textId="77777777" w:rsidR="0059092A" w:rsidRDefault="0059092A">
      <w:r>
        <w:separator/>
      </w:r>
    </w:p>
    <w:p w14:paraId="530707B5" w14:textId="77777777" w:rsidR="0059092A" w:rsidRDefault="0059092A"/>
  </w:footnote>
  <w:footnote w:type="continuationSeparator" w:id="0">
    <w:p w14:paraId="045F4997" w14:textId="77777777" w:rsidR="0059092A" w:rsidRDefault="0059092A">
      <w:r>
        <w:continuationSeparator/>
      </w:r>
    </w:p>
    <w:p w14:paraId="5696CC5E" w14:textId="77777777" w:rsidR="0059092A" w:rsidRDefault="0059092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5181D6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30E3253B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592CD182" w14:textId="77777777" w:rsidR="00D077E9" w:rsidRDefault="00D077E9" w:rsidP="00D077E9">
    <w:pPr>
      <w:pStyle w:val="Encabezado"/>
      <w:rPr>
        <w:noProof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E6A"/>
    <w:rsid w:val="0002482E"/>
    <w:rsid w:val="00050324"/>
    <w:rsid w:val="000747A0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4721F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72102"/>
    <w:rsid w:val="0059092A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73551"/>
    <w:rsid w:val="00A8489E"/>
    <w:rsid w:val="00AB02A7"/>
    <w:rsid w:val="00AC29F3"/>
    <w:rsid w:val="00B231E5"/>
    <w:rsid w:val="00B3129F"/>
    <w:rsid w:val="00B70E49"/>
    <w:rsid w:val="00C02B87"/>
    <w:rsid w:val="00C32E6A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DEEAB3"/>
  <w15:docId w15:val="{55CC2B2A-9F3F-4D06-B828-C23ED84D2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8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W2\AppData\Local\Microsoft\Office\16.0\DTS\es-ES%7b5819C38D-860D-4EAE-A5CD-9D8CFFB74C71%7d\%7bBE6CD98B-528E-4952-AE5A-F7D6F9E4F18F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6873F546FA14F8A999A2737E84B41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F075FD-6881-4C1C-BDF4-8ADDD7F99BC4}"/>
      </w:docPartPr>
      <w:docPartBody>
        <w:p w:rsidR="008536A1" w:rsidRDefault="00EE06C3">
          <w:pPr>
            <w:pStyle w:val="E6873F546FA14F8A999A2737E84B410A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25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F2F8C23E5F214CC3873B36CCB2B4A1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D1039D-B660-4421-9B5E-D7AD6B50DB68}"/>
      </w:docPartPr>
      <w:docPartBody>
        <w:p w:rsidR="008536A1" w:rsidRDefault="00EE06C3">
          <w:pPr>
            <w:pStyle w:val="F2F8C23E5F214CC3873B36CCB2B4A189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153AF73DE01D45DFB73EE7B48CFF52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B1BC07-B7B2-46E3-B876-488E5C4B6AA8}"/>
      </w:docPartPr>
      <w:docPartBody>
        <w:p w:rsidR="008536A1" w:rsidRDefault="00EE06C3">
          <w:pPr>
            <w:pStyle w:val="153AF73DE01D45DFB73EE7B48CFF52BA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6C3"/>
    <w:rsid w:val="008536A1"/>
    <w:rsid w:val="00AF5714"/>
    <w:rsid w:val="00EE0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E6873F546FA14F8A999A2737E84B410A">
    <w:name w:val="E6873F546FA14F8A999A2737E84B410A"/>
  </w:style>
  <w:style w:type="paragraph" w:customStyle="1" w:styleId="F2F8C23E5F214CC3873B36CCB2B4A189">
    <w:name w:val="F2F8C23E5F214CC3873B36CCB2B4A189"/>
  </w:style>
  <w:style w:type="paragraph" w:customStyle="1" w:styleId="153AF73DE01D45DFB73EE7B48CFF52BA">
    <w:name w:val="153AF73DE01D45DFB73EE7B48CFF52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Antonio Miguel Alba Garcia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{BE6CD98B-528E-4952-AE5A-F7D6F9E4F18F}tf16392850_win32.dotx</Template>
  <TotalTime>55</TotalTime>
  <Pages>6</Pages>
  <Words>122</Words>
  <Characters>677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DAW2</dc:creator>
  <cp:keywords/>
  <cp:lastModifiedBy>DAW2</cp:lastModifiedBy>
  <cp:revision>2</cp:revision>
  <cp:lastPrinted>2024-10-25T17:38:00Z</cp:lastPrinted>
  <dcterms:created xsi:type="dcterms:W3CDTF">2024-10-25T16:20:00Z</dcterms:created>
  <dcterms:modified xsi:type="dcterms:W3CDTF">2024-10-25T17:38:00Z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